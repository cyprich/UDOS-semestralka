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00369" w14:textId="77777777" w:rsidR="00532D49" w:rsidRDefault="00532D49" w:rsidP="00532D49">
      <w:pPr>
        <w:pStyle w:val="SPpredme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1F3089D" wp14:editId="139E6B7E">
            <wp:simplePos x="0" y="0"/>
            <wp:positionH relativeFrom="column">
              <wp:posOffset>1049321</wp:posOffset>
            </wp:positionH>
            <wp:positionV relativeFrom="paragraph">
              <wp:posOffset>110858</wp:posOffset>
            </wp:positionV>
            <wp:extent cx="3653442" cy="2832450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442" cy="283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F99E0" w14:textId="77777777" w:rsidR="00532D49" w:rsidRDefault="00532D49" w:rsidP="00532D49">
      <w:pPr>
        <w:pStyle w:val="SPpredmet"/>
      </w:pPr>
    </w:p>
    <w:p w14:paraId="0829F0B1" w14:textId="155A72A6" w:rsidR="00532D49" w:rsidRDefault="00532D49" w:rsidP="00400DBA">
      <w:pPr>
        <w:pStyle w:val="SPpredmet"/>
      </w:pPr>
      <w:r>
        <w:t xml:space="preserve">Semestrálna práca z predmetu </w:t>
      </w:r>
      <w:r w:rsidR="00400DBA">
        <w:rPr>
          <w:i/>
          <w:iCs/>
        </w:rPr>
        <w:t>úvod do operačných systémov</w:t>
      </w:r>
    </w:p>
    <w:p w14:paraId="265A561A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63493E54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085E97C3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4320FFD7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7BF40896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2C7E7CE2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3C1849CA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719B2F8B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50BF77D9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3F5DDD53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20B8729E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4C0378B0" w14:textId="5F11CEFE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vypracoval:</w:t>
      </w:r>
      <w:r w:rsidR="0026414E">
        <w:rPr>
          <w:b/>
          <w:bCs/>
        </w:rPr>
        <w:tab/>
      </w:r>
      <w:r>
        <w:t>Peter Cyprich</w:t>
      </w:r>
    </w:p>
    <w:p w14:paraId="3C39CF3B" w14:textId="77777777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študijná skupina:</w:t>
      </w:r>
      <w:r w:rsidR="0026414E">
        <w:rPr>
          <w:b/>
          <w:bCs/>
        </w:rPr>
        <w:tab/>
      </w:r>
      <w:r>
        <w:t>5ZYS1</w:t>
      </w:r>
      <w:r w:rsidR="003D4652">
        <w:t>3</w:t>
      </w:r>
    </w:p>
    <w:p w14:paraId="10CFD55D" w14:textId="4C38C5AC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cvičiaci:</w:t>
      </w:r>
      <w:r w:rsidR="0026414E">
        <w:rPr>
          <w:b/>
          <w:bCs/>
        </w:rPr>
        <w:tab/>
      </w:r>
      <w:r w:rsidR="00400DBA" w:rsidRPr="006137F6">
        <w:t xml:space="preserve">Ing. Peter </w:t>
      </w:r>
      <w:proofErr w:type="spellStart"/>
      <w:r w:rsidR="00400DBA" w:rsidRPr="006137F6">
        <w:t>Sedláček</w:t>
      </w:r>
      <w:proofErr w:type="spellEnd"/>
      <w:r w:rsidR="00400DBA" w:rsidRPr="006137F6">
        <w:t>, PhD.</w:t>
      </w:r>
    </w:p>
    <w:p w14:paraId="10391CD7" w14:textId="6F70F199" w:rsidR="0098476D" w:rsidRDefault="00532D49" w:rsidP="003D4652">
      <w:pPr>
        <w:pStyle w:val="SPtext"/>
        <w:tabs>
          <w:tab w:val="left" w:pos="2552"/>
          <w:tab w:val="left" w:pos="6663"/>
        </w:tabs>
        <w:ind w:firstLine="284"/>
      </w:pPr>
      <w:r>
        <w:rPr>
          <w:b/>
          <w:bCs/>
        </w:rPr>
        <w:t>termín cvičenia:</w:t>
      </w:r>
      <w:r w:rsidR="0026414E">
        <w:rPr>
          <w:b/>
          <w:bCs/>
        </w:rPr>
        <w:tab/>
      </w:r>
      <w:r w:rsidR="00400DBA">
        <w:t>štvrtok</w:t>
      </w:r>
      <w:r>
        <w:t xml:space="preserve"> bloky </w:t>
      </w:r>
      <w:r w:rsidR="003D4652">
        <w:t>1</w:t>
      </w:r>
      <w:r w:rsidR="00400DBA">
        <w:t>6</w:t>
      </w:r>
      <w:r w:rsidR="003D4652">
        <w:t>-1</w:t>
      </w:r>
      <w:r w:rsidR="00400DBA">
        <w:t>7</w:t>
      </w:r>
      <w:r w:rsidR="003D4652">
        <w:tab/>
      </w:r>
      <w:r w:rsidR="002B4DA9">
        <w:t>v Žiline dňa</w:t>
      </w:r>
      <w:r w:rsidR="003D4652">
        <w:t xml:space="preserve"> </w:t>
      </w:r>
      <w:r w:rsidR="00400DBA">
        <w:t>7</w:t>
      </w:r>
      <w:r w:rsidR="002B4DA9">
        <w:t>.</w:t>
      </w:r>
      <w:r w:rsidR="00400DBA">
        <w:t>5</w:t>
      </w:r>
      <w:r w:rsidR="002B4DA9">
        <w:t>.202</w:t>
      </w:r>
      <w:r w:rsidR="003D4652">
        <w:t>4</w:t>
      </w:r>
    </w:p>
    <w:p w14:paraId="7A142597" w14:textId="247BEF5B" w:rsidR="006E4294" w:rsidRDefault="006E4294" w:rsidP="000C06E5">
      <w:pPr>
        <w:pStyle w:val="SPnadpis"/>
      </w:pPr>
      <w:r>
        <w:lastRenderedPageBreak/>
        <w:t>Obsah</w:t>
      </w:r>
    </w:p>
    <w:p w14:paraId="31F0372F" w14:textId="0633C959" w:rsidR="00DB2016" w:rsidRDefault="000C06E5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r>
        <w:fldChar w:fldCharType="begin"/>
      </w:r>
      <w:r>
        <w:instrText xml:space="preserve"> TOC \h \z \t "1.SP_nadpis1,1" </w:instrText>
      </w:r>
      <w:r>
        <w:fldChar w:fldCharType="separate"/>
      </w:r>
      <w:hyperlink w:anchor="_Toc166072155" w:history="1">
        <w:r w:rsidR="00DB2016" w:rsidRPr="00960185">
          <w:rPr>
            <w:rStyle w:val="Hypertextovprepojenie"/>
            <w:noProof/>
          </w:rPr>
          <w:t>1.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Výber zadania a operačného systému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_Toc166072155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4</w:t>
        </w:r>
        <w:r w:rsidR="00DB2016">
          <w:rPr>
            <w:noProof/>
            <w:webHidden/>
          </w:rPr>
          <w:fldChar w:fldCharType="end"/>
        </w:r>
      </w:hyperlink>
    </w:p>
    <w:p w14:paraId="6781E156" w14:textId="3D1B6269" w:rsidR="00DB2016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56" w:history="1">
        <w:r w:rsidR="00DB2016" w:rsidRPr="00960185">
          <w:rPr>
            <w:rStyle w:val="Hypertextovprepojenie"/>
            <w:noProof/>
          </w:rPr>
          <w:t>1.1.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Zadanie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_Toc166072156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4</w:t>
        </w:r>
        <w:r w:rsidR="00DB2016">
          <w:rPr>
            <w:noProof/>
            <w:webHidden/>
          </w:rPr>
          <w:fldChar w:fldCharType="end"/>
        </w:r>
      </w:hyperlink>
    </w:p>
    <w:p w14:paraId="7CAE8338" w14:textId="7F340EC1" w:rsidR="00DB2016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57" w:history="1">
        <w:r w:rsidR="00DB2016" w:rsidRPr="00960185">
          <w:rPr>
            <w:rStyle w:val="Hypertextovprepojenie"/>
            <w:noProof/>
          </w:rPr>
          <w:t>1.2.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Operačný systém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_Toc166072157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4</w:t>
        </w:r>
        <w:r w:rsidR="00DB2016">
          <w:rPr>
            <w:noProof/>
            <w:webHidden/>
          </w:rPr>
          <w:fldChar w:fldCharType="end"/>
        </w:r>
      </w:hyperlink>
    </w:p>
    <w:p w14:paraId="4DECF986" w14:textId="7290AF2B" w:rsidR="00DB2016" w:rsidRDefault="00000000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58" w:history="1">
        <w:r w:rsidR="00DB2016" w:rsidRPr="00960185">
          <w:rPr>
            <w:rStyle w:val="Hypertextovprepojenie"/>
            <w:noProof/>
          </w:rPr>
          <w:t>2.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Inštalácia operačného systému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_Toc166072158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5</w:t>
        </w:r>
        <w:r w:rsidR="00DB2016">
          <w:rPr>
            <w:noProof/>
            <w:webHidden/>
          </w:rPr>
          <w:fldChar w:fldCharType="end"/>
        </w:r>
      </w:hyperlink>
    </w:p>
    <w:p w14:paraId="172D5F07" w14:textId="2AC8F939" w:rsidR="00DB2016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59" w:history="1">
        <w:r w:rsidR="00DB2016" w:rsidRPr="00960185">
          <w:rPr>
            <w:rStyle w:val="Hypertextovprepojenie"/>
            <w:noProof/>
          </w:rPr>
          <w:t>2.1.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Príprava na vytvorenie virtuálneho stroja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_Toc166072159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5</w:t>
        </w:r>
        <w:r w:rsidR="00DB2016">
          <w:rPr>
            <w:noProof/>
            <w:webHidden/>
          </w:rPr>
          <w:fldChar w:fldCharType="end"/>
        </w:r>
      </w:hyperlink>
    </w:p>
    <w:p w14:paraId="42A33EBF" w14:textId="5D684124" w:rsidR="00DB2016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60" w:history="1">
        <w:r w:rsidR="00DB2016" w:rsidRPr="00960185">
          <w:rPr>
            <w:rStyle w:val="Hypertextovprepojenie"/>
            <w:noProof/>
          </w:rPr>
          <w:t>2.2.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Vytvorenie nového virtuálneho stroja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_Toc166072160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5</w:t>
        </w:r>
        <w:r w:rsidR="00DB2016">
          <w:rPr>
            <w:noProof/>
            <w:webHidden/>
          </w:rPr>
          <w:fldChar w:fldCharType="end"/>
        </w:r>
      </w:hyperlink>
    </w:p>
    <w:p w14:paraId="0BAB0FDD" w14:textId="77B3ABCF" w:rsidR="00DB2016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61" w:history="1">
        <w:r w:rsidR="00DB2016" w:rsidRPr="00960185">
          <w:rPr>
            <w:rStyle w:val="Hypertextovprepojenie"/>
            <w:noProof/>
          </w:rPr>
          <w:t>2.3.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Inštalácia operačného systému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_Toc166072161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7</w:t>
        </w:r>
        <w:r w:rsidR="00DB2016">
          <w:rPr>
            <w:noProof/>
            <w:webHidden/>
          </w:rPr>
          <w:fldChar w:fldCharType="end"/>
        </w:r>
      </w:hyperlink>
    </w:p>
    <w:p w14:paraId="3C8C4908" w14:textId="3A98449D" w:rsidR="00DB2016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62" w:history="1">
        <w:r w:rsidR="00DB2016" w:rsidRPr="00960185">
          <w:rPr>
            <w:rStyle w:val="Hypertextovprepojenie"/>
            <w:noProof/>
          </w:rPr>
          <w:t>2.4.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Po inštalácií operačného systému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_Toc166072162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9</w:t>
        </w:r>
        <w:r w:rsidR="00DB2016">
          <w:rPr>
            <w:noProof/>
            <w:webHidden/>
          </w:rPr>
          <w:fldChar w:fldCharType="end"/>
        </w:r>
      </w:hyperlink>
    </w:p>
    <w:p w14:paraId="6CDA9723" w14:textId="0210ED76" w:rsidR="00DB2016" w:rsidRDefault="00000000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63" w:history="1">
        <w:r w:rsidR="00DB2016" w:rsidRPr="00960185">
          <w:rPr>
            <w:rStyle w:val="Hypertextovprepojenie"/>
            <w:noProof/>
          </w:rPr>
          <w:t>3.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Skript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_Toc166072163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10</w:t>
        </w:r>
        <w:r w:rsidR="00DB2016">
          <w:rPr>
            <w:noProof/>
            <w:webHidden/>
          </w:rPr>
          <w:fldChar w:fldCharType="end"/>
        </w:r>
      </w:hyperlink>
    </w:p>
    <w:p w14:paraId="18E514C0" w14:textId="685777A0" w:rsidR="00DB2016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64" w:history="1">
        <w:r w:rsidR="00DB2016" w:rsidRPr="00960185">
          <w:rPr>
            <w:rStyle w:val="Hypertextovprepojenie"/>
            <w:noProof/>
          </w:rPr>
          <w:t>3.1.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Vytvorenie skupín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_Toc166072164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10</w:t>
        </w:r>
        <w:r w:rsidR="00DB2016">
          <w:rPr>
            <w:noProof/>
            <w:webHidden/>
          </w:rPr>
          <w:fldChar w:fldCharType="end"/>
        </w:r>
      </w:hyperlink>
    </w:p>
    <w:p w14:paraId="2759C71E" w14:textId="39A7F1AB" w:rsidR="00DB2016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65" w:history="1">
        <w:r w:rsidR="00DB2016" w:rsidRPr="00960185">
          <w:rPr>
            <w:rStyle w:val="Hypertextovprepojenie"/>
            <w:noProof/>
          </w:rPr>
          <w:t>3.2.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Vytvorenie používateľov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_Toc166072165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10</w:t>
        </w:r>
        <w:r w:rsidR="00DB2016">
          <w:rPr>
            <w:noProof/>
            <w:webHidden/>
          </w:rPr>
          <w:fldChar w:fldCharType="end"/>
        </w:r>
      </w:hyperlink>
    </w:p>
    <w:p w14:paraId="3A389AAC" w14:textId="3CB1B6A5" w:rsidR="00DB2016" w:rsidRDefault="00000000">
      <w:pPr>
        <w:pStyle w:val="Obsah1"/>
        <w:tabs>
          <w:tab w:val="left" w:pos="96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66" w:history="1">
        <w:r w:rsidR="00DB2016" w:rsidRPr="00960185">
          <w:rPr>
            <w:rStyle w:val="Hypertextovprepojenie"/>
            <w:noProof/>
          </w:rPr>
          <w:t>3.2.1.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Zmena práv domovských priečinkov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_Toc166072166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12</w:t>
        </w:r>
        <w:r w:rsidR="00DB2016">
          <w:rPr>
            <w:noProof/>
            <w:webHidden/>
          </w:rPr>
          <w:fldChar w:fldCharType="end"/>
        </w:r>
      </w:hyperlink>
    </w:p>
    <w:p w14:paraId="28928AFB" w14:textId="32048642" w:rsidR="00DB2016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67" w:history="1">
        <w:r w:rsidR="00DB2016" w:rsidRPr="00960185">
          <w:rPr>
            <w:rStyle w:val="Hypertextovprepojenie"/>
            <w:noProof/>
          </w:rPr>
          <w:t>3.3.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Vytvorenie zdieľaných priečinkov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_Toc166072167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13</w:t>
        </w:r>
        <w:r w:rsidR="00DB2016">
          <w:rPr>
            <w:noProof/>
            <w:webHidden/>
          </w:rPr>
          <w:fldChar w:fldCharType="end"/>
        </w:r>
      </w:hyperlink>
    </w:p>
    <w:p w14:paraId="18EA9880" w14:textId="67DE4F45" w:rsidR="00DB2016" w:rsidRDefault="00000000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68" w:history="1">
        <w:r w:rsidR="00DB2016" w:rsidRPr="00960185">
          <w:rPr>
            <w:rStyle w:val="Hypertextovprepojenie"/>
            <w:noProof/>
          </w:rPr>
          <w:t>4.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Overenie vytvorených priečinkov a práv k nim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_Toc166072168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15</w:t>
        </w:r>
        <w:r w:rsidR="00DB2016">
          <w:rPr>
            <w:noProof/>
            <w:webHidden/>
          </w:rPr>
          <w:fldChar w:fldCharType="end"/>
        </w:r>
      </w:hyperlink>
    </w:p>
    <w:p w14:paraId="7AE92DC1" w14:textId="0591EAD1" w:rsidR="00DB2016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69" w:history="1">
        <w:r w:rsidR="00DB2016" w:rsidRPr="00960185">
          <w:rPr>
            <w:rStyle w:val="Hypertextovprepojenie"/>
            <w:noProof/>
          </w:rPr>
          <w:t>4.1.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Overenie pre manažéra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_Toc166072169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15</w:t>
        </w:r>
        <w:r w:rsidR="00DB2016">
          <w:rPr>
            <w:noProof/>
            <w:webHidden/>
          </w:rPr>
          <w:fldChar w:fldCharType="end"/>
        </w:r>
      </w:hyperlink>
    </w:p>
    <w:p w14:paraId="5E8D3B59" w14:textId="3008A4AA" w:rsidR="00DB2016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70" w:history="1">
        <w:r w:rsidR="00DB2016" w:rsidRPr="00960185">
          <w:rPr>
            <w:rStyle w:val="Hypertextovprepojenie"/>
            <w:noProof/>
          </w:rPr>
          <w:t>4.2.</w:t>
        </w:r>
        <w:r w:rsidR="00DB2016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DB2016" w:rsidRPr="00960185">
          <w:rPr>
            <w:rStyle w:val="Hypertextovprepojenie"/>
            <w:noProof/>
          </w:rPr>
          <w:t>Overenie pre pracovníka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_Toc166072170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15</w:t>
        </w:r>
        <w:r w:rsidR="00DB2016">
          <w:rPr>
            <w:noProof/>
            <w:webHidden/>
          </w:rPr>
          <w:fldChar w:fldCharType="end"/>
        </w:r>
      </w:hyperlink>
    </w:p>
    <w:p w14:paraId="34CB4FC5" w14:textId="6B2AB772" w:rsidR="00715D71" w:rsidRDefault="000C06E5">
      <w:r>
        <w:fldChar w:fldCharType="end"/>
      </w:r>
      <w:r w:rsidR="006E4294">
        <w:br w:type="page"/>
      </w:r>
    </w:p>
    <w:p w14:paraId="1E99DD39" w14:textId="2703EF2F" w:rsidR="00030458" w:rsidRDefault="00030458" w:rsidP="00030458">
      <w:pPr>
        <w:pStyle w:val="SPnadpis"/>
      </w:pPr>
      <w:r>
        <w:lastRenderedPageBreak/>
        <w:t>Zoznam obrázkov</w:t>
      </w:r>
    </w:p>
    <w:p w14:paraId="6AC1E261" w14:textId="1CCDD3F6" w:rsidR="00DB2016" w:rsidRDefault="00030458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"Obrázok" </w:instrText>
      </w:r>
      <w:r>
        <w:fldChar w:fldCharType="separate"/>
      </w:r>
      <w:hyperlink w:anchor="_Toc166072120" w:history="1">
        <w:r w:rsidR="00DB2016" w:rsidRPr="005C67BE">
          <w:rPr>
            <w:rStyle w:val="Hypertextovprepojenie"/>
            <w:noProof/>
          </w:rPr>
          <w:t>Obrázok 1 - Vytvorenie VM - Názov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_Toc166072120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5</w:t>
        </w:r>
        <w:r w:rsidR="00DB2016">
          <w:rPr>
            <w:noProof/>
            <w:webHidden/>
          </w:rPr>
          <w:fldChar w:fldCharType="end"/>
        </w:r>
      </w:hyperlink>
    </w:p>
    <w:p w14:paraId="2B168A57" w14:textId="5754C69D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21" w:history="1">
        <w:r w:rsidR="00DB2016" w:rsidRPr="005C67BE">
          <w:rPr>
            <w:rStyle w:val="Hypertextovprepojenie"/>
            <w:noProof/>
          </w:rPr>
          <w:t>Obrázok 2 - Vytvorenie VM - RAM a CPU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_Toc166072121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6</w:t>
        </w:r>
        <w:r w:rsidR="00DB2016">
          <w:rPr>
            <w:noProof/>
            <w:webHidden/>
          </w:rPr>
          <w:fldChar w:fldCharType="end"/>
        </w:r>
      </w:hyperlink>
    </w:p>
    <w:p w14:paraId="1AC6030D" w14:textId="40B309EA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22" w:history="1">
        <w:r w:rsidR="00DB2016" w:rsidRPr="005C67BE">
          <w:rPr>
            <w:rStyle w:val="Hypertextovprepojenie"/>
            <w:noProof/>
          </w:rPr>
          <w:t>Obrázok 3 - Vytvorenie VM - Disk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_Toc166072122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6</w:t>
        </w:r>
        <w:r w:rsidR="00DB2016">
          <w:rPr>
            <w:noProof/>
            <w:webHidden/>
          </w:rPr>
          <w:fldChar w:fldCharType="end"/>
        </w:r>
      </w:hyperlink>
    </w:p>
    <w:p w14:paraId="396FBC3A" w14:textId="4BF26DB3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23" w:history="1">
        <w:r w:rsidR="00DB2016" w:rsidRPr="005C67BE">
          <w:rPr>
            <w:rStyle w:val="Hypertextovprepojenie"/>
            <w:noProof/>
          </w:rPr>
          <w:t>Obrázok 4 - Inštalácia OS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_Toc166072123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7</w:t>
        </w:r>
        <w:r w:rsidR="00DB2016">
          <w:rPr>
            <w:noProof/>
            <w:webHidden/>
          </w:rPr>
          <w:fldChar w:fldCharType="end"/>
        </w:r>
      </w:hyperlink>
    </w:p>
    <w:p w14:paraId="0E94C0E2" w14:textId="4A520E6F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24" w:history="1">
        <w:r w:rsidR="00DB2016" w:rsidRPr="005C67BE">
          <w:rPr>
            <w:rStyle w:val="Hypertextovprepojenie"/>
            <w:noProof/>
          </w:rPr>
          <w:t>Obrázok 5 - Inštalácia OS - Lokácia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_Toc166072124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8</w:t>
        </w:r>
        <w:r w:rsidR="00DB2016">
          <w:rPr>
            <w:noProof/>
            <w:webHidden/>
          </w:rPr>
          <w:fldChar w:fldCharType="end"/>
        </w:r>
      </w:hyperlink>
    </w:p>
    <w:p w14:paraId="7BB86056" w14:textId="355BCDC9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25" w:history="1">
        <w:r w:rsidR="00DB2016" w:rsidRPr="005C67BE">
          <w:rPr>
            <w:rStyle w:val="Hypertextovprepojenie"/>
            <w:noProof/>
          </w:rPr>
          <w:t>Obrázok 6 - Inštalácia OS - Klávesnica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_Toc166072125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8</w:t>
        </w:r>
        <w:r w:rsidR="00DB2016">
          <w:rPr>
            <w:noProof/>
            <w:webHidden/>
          </w:rPr>
          <w:fldChar w:fldCharType="end"/>
        </w:r>
      </w:hyperlink>
    </w:p>
    <w:p w14:paraId="6B54B2F5" w14:textId="77324BAC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26" w:history="1">
        <w:r w:rsidR="00DB2016" w:rsidRPr="005C67BE">
          <w:rPr>
            <w:rStyle w:val="Hypertextovprepojenie"/>
            <w:noProof/>
          </w:rPr>
          <w:t>Obrázok 7 - Inštalácia OS - Mód inštalácie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_Toc166072126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8</w:t>
        </w:r>
        <w:r w:rsidR="00DB2016">
          <w:rPr>
            <w:noProof/>
            <w:webHidden/>
          </w:rPr>
          <w:fldChar w:fldCharType="end"/>
        </w:r>
      </w:hyperlink>
    </w:p>
    <w:p w14:paraId="2B625A9D" w14:textId="639A43FE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27" w:history="1">
        <w:r w:rsidR="00DB2016" w:rsidRPr="005C67BE">
          <w:rPr>
            <w:rStyle w:val="Hypertextovprepojenie"/>
            <w:noProof/>
          </w:rPr>
          <w:t>Obrázok 8 - Inštalácia OS - Disk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_Toc166072127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8</w:t>
        </w:r>
        <w:r w:rsidR="00DB2016">
          <w:rPr>
            <w:noProof/>
            <w:webHidden/>
          </w:rPr>
          <w:fldChar w:fldCharType="end"/>
        </w:r>
      </w:hyperlink>
    </w:p>
    <w:p w14:paraId="773B0B61" w14:textId="256527B6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28" w:history="1">
        <w:r w:rsidR="00DB2016" w:rsidRPr="005C67BE">
          <w:rPr>
            <w:rStyle w:val="Hypertextovprepojenie"/>
            <w:noProof/>
          </w:rPr>
          <w:t>Obrázok 9 - Inštalácia OS - Používatelia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_Toc166072128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9</w:t>
        </w:r>
        <w:r w:rsidR="00DB2016">
          <w:rPr>
            <w:noProof/>
            <w:webHidden/>
          </w:rPr>
          <w:fldChar w:fldCharType="end"/>
        </w:r>
      </w:hyperlink>
    </w:p>
    <w:p w14:paraId="2F3079FB" w14:textId="0C3CFCBA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29" w:history="1">
        <w:r w:rsidR="00DB2016" w:rsidRPr="005C67BE">
          <w:rPr>
            <w:rStyle w:val="Hypertextovprepojenie"/>
            <w:noProof/>
          </w:rPr>
          <w:t>Obrázok 10 - Skript - Skupiny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_Toc166072129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10</w:t>
        </w:r>
        <w:r w:rsidR="00DB2016">
          <w:rPr>
            <w:noProof/>
            <w:webHidden/>
          </w:rPr>
          <w:fldChar w:fldCharType="end"/>
        </w:r>
      </w:hyperlink>
    </w:p>
    <w:p w14:paraId="71C461D4" w14:textId="27C4DBEB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30" w:history="1">
        <w:r w:rsidR="00DB2016" w:rsidRPr="005C67BE">
          <w:rPr>
            <w:rStyle w:val="Hypertextovprepojenie"/>
            <w:noProof/>
          </w:rPr>
          <w:t>Obrázok 11 - Skript - Používatelia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_Toc166072130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11</w:t>
        </w:r>
        <w:r w:rsidR="00DB2016">
          <w:rPr>
            <w:noProof/>
            <w:webHidden/>
          </w:rPr>
          <w:fldChar w:fldCharType="end"/>
        </w:r>
      </w:hyperlink>
    </w:p>
    <w:p w14:paraId="15EA0571" w14:textId="0D792108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31" w:history="1">
        <w:r w:rsidR="00DB2016" w:rsidRPr="005C67BE">
          <w:rPr>
            <w:rStyle w:val="Hypertextovprepojenie"/>
            <w:noProof/>
          </w:rPr>
          <w:t>Obrázok 12 - Zmena práv - Pred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_Toc166072131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12</w:t>
        </w:r>
        <w:r w:rsidR="00DB2016">
          <w:rPr>
            <w:noProof/>
            <w:webHidden/>
          </w:rPr>
          <w:fldChar w:fldCharType="end"/>
        </w:r>
      </w:hyperlink>
    </w:p>
    <w:p w14:paraId="4DDF8A9B" w14:textId="216A8544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32" w:history="1">
        <w:r w:rsidR="00DB2016" w:rsidRPr="005C67BE">
          <w:rPr>
            <w:rStyle w:val="Hypertextovprepojenie"/>
            <w:noProof/>
          </w:rPr>
          <w:t>Obrázok 13 - Zmena práv - Po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_Toc166072132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12</w:t>
        </w:r>
        <w:r w:rsidR="00DB2016">
          <w:rPr>
            <w:noProof/>
            <w:webHidden/>
          </w:rPr>
          <w:fldChar w:fldCharType="end"/>
        </w:r>
      </w:hyperlink>
    </w:p>
    <w:p w14:paraId="13D52BE3" w14:textId="75352A30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33" w:history="1">
        <w:r w:rsidR="00DB2016" w:rsidRPr="005C67BE">
          <w:rPr>
            <w:rStyle w:val="Hypertextovprepojenie"/>
            <w:noProof/>
          </w:rPr>
          <w:t>Obrázok 14 - Skript - Zdieľané priečinky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_Toc166072133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13</w:t>
        </w:r>
        <w:r w:rsidR="00DB2016">
          <w:rPr>
            <w:noProof/>
            <w:webHidden/>
          </w:rPr>
          <w:fldChar w:fldCharType="end"/>
        </w:r>
      </w:hyperlink>
    </w:p>
    <w:p w14:paraId="74015331" w14:textId="0DAF2A42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34" w:history="1">
        <w:r w:rsidR="00DB2016" w:rsidRPr="005C67BE">
          <w:rPr>
            <w:rStyle w:val="Hypertextovprepojenie"/>
            <w:noProof/>
          </w:rPr>
          <w:t>Obrázok 15 - Skript – Zdieľané prirečinky - Overenie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_Toc166072134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14</w:t>
        </w:r>
        <w:r w:rsidR="00DB2016">
          <w:rPr>
            <w:noProof/>
            <w:webHidden/>
          </w:rPr>
          <w:fldChar w:fldCharType="end"/>
        </w:r>
      </w:hyperlink>
    </w:p>
    <w:p w14:paraId="71E173B0" w14:textId="35DF0AF0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35" w:history="1">
        <w:r w:rsidR="00DB2016" w:rsidRPr="005C67BE">
          <w:rPr>
            <w:rStyle w:val="Hypertextovprepojenie"/>
            <w:noProof/>
          </w:rPr>
          <w:t>Obrázok 16 - Overenie - Manažér - home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_Toc166072135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15</w:t>
        </w:r>
        <w:r w:rsidR="00DB2016">
          <w:rPr>
            <w:noProof/>
            <w:webHidden/>
          </w:rPr>
          <w:fldChar w:fldCharType="end"/>
        </w:r>
      </w:hyperlink>
    </w:p>
    <w:p w14:paraId="71200E90" w14:textId="285079B5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36" w:history="1">
        <w:r w:rsidR="00DB2016" w:rsidRPr="005C67BE">
          <w:rPr>
            <w:rStyle w:val="Hypertextovprepojenie"/>
            <w:noProof/>
          </w:rPr>
          <w:t>Obrázok 17 - Overenie - Manažér - shared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_Toc166072136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15</w:t>
        </w:r>
        <w:r w:rsidR="00DB2016">
          <w:rPr>
            <w:noProof/>
            <w:webHidden/>
          </w:rPr>
          <w:fldChar w:fldCharType="end"/>
        </w:r>
      </w:hyperlink>
    </w:p>
    <w:p w14:paraId="75DB8C3E" w14:textId="3BD8D4C9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37" w:history="1">
        <w:r w:rsidR="00DB2016" w:rsidRPr="005C67BE">
          <w:rPr>
            <w:rStyle w:val="Hypertextovprepojenie"/>
            <w:noProof/>
          </w:rPr>
          <w:t>Obrázok 18 - Overenie - Pracovník - home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_Toc166072137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15</w:t>
        </w:r>
        <w:r w:rsidR="00DB2016">
          <w:rPr>
            <w:noProof/>
            <w:webHidden/>
          </w:rPr>
          <w:fldChar w:fldCharType="end"/>
        </w:r>
      </w:hyperlink>
    </w:p>
    <w:p w14:paraId="02A00FF4" w14:textId="1545D929" w:rsidR="00DB2016" w:rsidRDefault="0000000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72138" w:history="1">
        <w:r w:rsidR="00DB2016" w:rsidRPr="005C67BE">
          <w:rPr>
            <w:rStyle w:val="Hypertextovprepojenie"/>
            <w:noProof/>
          </w:rPr>
          <w:t>Obrázok 19 - Overenie - Pracovník - shared</w:t>
        </w:r>
        <w:r w:rsidR="00DB2016">
          <w:rPr>
            <w:noProof/>
            <w:webHidden/>
          </w:rPr>
          <w:tab/>
        </w:r>
        <w:r w:rsidR="00DB2016">
          <w:rPr>
            <w:noProof/>
            <w:webHidden/>
          </w:rPr>
          <w:fldChar w:fldCharType="begin"/>
        </w:r>
        <w:r w:rsidR="00DB2016">
          <w:rPr>
            <w:noProof/>
            <w:webHidden/>
          </w:rPr>
          <w:instrText xml:space="preserve"> PAGEREF _Toc166072138 \h </w:instrText>
        </w:r>
        <w:r w:rsidR="00DB2016">
          <w:rPr>
            <w:noProof/>
            <w:webHidden/>
          </w:rPr>
        </w:r>
        <w:r w:rsidR="00DB2016">
          <w:rPr>
            <w:noProof/>
            <w:webHidden/>
          </w:rPr>
          <w:fldChar w:fldCharType="separate"/>
        </w:r>
        <w:r w:rsidR="007716EE">
          <w:rPr>
            <w:noProof/>
            <w:webHidden/>
          </w:rPr>
          <w:t>15</w:t>
        </w:r>
        <w:r w:rsidR="00DB2016">
          <w:rPr>
            <w:noProof/>
            <w:webHidden/>
          </w:rPr>
          <w:fldChar w:fldCharType="end"/>
        </w:r>
      </w:hyperlink>
    </w:p>
    <w:p w14:paraId="3E3937DD" w14:textId="5190A6A2" w:rsidR="00715D71" w:rsidRDefault="00030458">
      <w:r>
        <w:fldChar w:fldCharType="end"/>
      </w:r>
    </w:p>
    <w:p w14:paraId="419A2B1C" w14:textId="0C766347" w:rsidR="00715D71" w:rsidRDefault="00715D71">
      <w:pPr>
        <w:rPr>
          <w:rFonts w:ascii="Arial" w:hAnsi="Arial"/>
        </w:rPr>
      </w:pPr>
      <w:r>
        <w:br w:type="page"/>
      </w:r>
    </w:p>
    <w:p w14:paraId="29DAEF38" w14:textId="7126892D" w:rsidR="002B4E55" w:rsidRPr="00FB2171" w:rsidRDefault="000A5C9D" w:rsidP="006E4294">
      <w:pPr>
        <w:pStyle w:val="1SPnadpis1"/>
        <w:numPr>
          <w:ilvl w:val="0"/>
          <w:numId w:val="2"/>
        </w:numPr>
        <w:rPr>
          <w:sz w:val="32"/>
          <w:szCs w:val="24"/>
        </w:rPr>
      </w:pPr>
      <w:bookmarkStart w:id="0" w:name="_Toc166072155"/>
      <w:r w:rsidRPr="00FB2171">
        <w:rPr>
          <w:sz w:val="32"/>
          <w:szCs w:val="24"/>
        </w:rPr>
        <w:lastRenderedPageBreak/>
        <w:t>V</w:t>
      </w:r>
      <w:r w:rsidR="00745963" w:rsidRPr="00FB2171">
        <w:rPr>
          <w:sz w:val="32"/>
          <w:szCs w:val="24"/>
        </w:rPr>
        <w:t xml:space="preserve">ýber </w:t>
      </w:r>
      <w:r w:rsidRPr="00FB2171">
        <w:rPr>
          <w:sz w:val="32"/>
          <w:szCs w:val="24"/>
        </w:rPr>
        <w:t xml:space="preserve">zadania a </w:t>
      </w:r>
      <w:r w:rsidR="00745963" w:rsidRPr="00FB2171">
        <w:rPr>
          <w:sz w:val="32"/>
          <w:szCs w:val="24"/>
        </w:rPr>
        <w:t>operačného systému</w:t>
      </w:r>
      <w:bookmarkEnd w:id="0"/>
    </w:p>
    <w:p w14:paraId="3056B87F" w14:textId="3FBF27DF" w:rsidR="00E622D5" w:rsidRDefault="00E622D5" w:rsidP="00E622D5">
      <w:pPr>
        <w:pStyle w:val="1SPnadpis1"/>
        <w:numPr>
          <w:ilvl w:val="1"/>
          <w:numId w:val="2"/>
        </w:numPr>
        <w:ind w:left="993" w:hanging="633"/>
      </w:pPr>
      <w:bookmarkStart w:id="1" w:name="_Toc166072156"/>
      <w:r>
        <w:t>Zadanie</w:t>
      </w:r>
      <w:bookmarkEnd w:id="1"/>
    </w:p>
    <w:p w14:paraId="0BFF6136" w14:textId="77777777" w:rsidR="00E622D5" w:rsidRDefault="00C51718" w:rsidP="0067284A">
      <w:pPr>
        <w:pStyle w:val="SPtext"/>
      </w:pPr>
      <w:r>
        <w:t>Ako zadanie semestrálnej práce som si vybral</w:t>
      </w:r>
      <w:r w:rsidR="0067284A">
        <w:t xml:space="preserve"> </w:t>
      </w:r>
      <w:r w:rsidR="0067284A" w:rsidRPr="0067284A">
        <w:rPr>
          <w:b/>
          <w:bCs/>
        </w:rPr>
        <w:t>kancelársky stroj, na ktorom môže pracovať ktorýkoľvek z minimálne 15 zamestnancov na svojich úlohách.</w:t>
      </w:r>
      <w:r w:rsidR="000F0B62">
        <w:t xml:space="preserve"> </w:t>
      </w:r>
    </w:p>
    <w:p w14:paraId="3B48AF81" w14:textId="0DDB837E" w:rsidR="00EA5CF7" w:rsidRDefault="000F0B62" w:rsidP="00620887">
      <w:pPr>
        <w:pStyle w:val="SPtext"/>
      </w:pPr>
      <w:r>
        <w:t>Každý zo zamestnancov má mať svoje vlastné konto</w:t>
      </w:r>
      <w:r w:rsidR="001D0139">
        <w:t>.</w:t>
      </w:r>
      <w:r w:rsidR="000A5C9D">
        <w:t xml:space="preserve"> Programy</w:t>
      </w:r>
      <w:r w:rsidR="00D135F1">
        <w:t xml:space="preserve"> majú byť zamerané na prácu s dokumentami a</w:t>
      </w:r>
      <w:r w:rsidR="00867D32">
        <w:t> </w:t>
      </w:r>
      <w:r w:rsidR="00D135F1">
        <w:t>tabuľkami</w:t>
      </w:r>
      <w:r w:rsidR="00867D32">
        <w:t>, komunikáciu, správu a manažovanie úloh. Taktiež je potrebné</w:t>
      </w:r>
      <w:r w:rsidR="007824B7">
        <w:t xml:space="preserve"> rozlíšiť role zamestnancov na manažérov a pracovníkov.</w:t>
      </w:r>
      <w:r w:rsidR="003726BD">
        <w:t xml:space="preserve"> Okrem spoločného úložiska</w:t>
      </w:r>
      <w:r w:rsidR="00FB6916">
        <w:t xml:space="preserve"> firmy</w:t>
      </w:r>
      <w:r w:rsidR="00F32E37">
        <w:t xml:space="preserve"> a spoločného úložiska manažérov</w:t>
      </w:r>
      <w:r w:rsidR="00FB6916">
        <w:t xml:space="preserve"> má mať každý zamestnanec vlastné úložisko. </w:t>
      </w:r>
    </w:p>
    <w:p w14:paraId="40B4C0D8" w14:textId="299459E0" w:rsidR="00F37AC9" w:rsidRDefault="0051063A" w:rsidP="0067284A">
      <w:pPr>
        <w:pStyle w:val="SPtext"/>
      </w:pPr>
      <w:r>
        <w:t>Na stroji je prísny zákaz na hry.</w:t>
      </w:r>
    </w:p>
    <w:p w14:paraId="68AF4E97" w14:textId="77777777" w:rsidR="008944E9" w:rsidRDefault="008944E9" w:rsidP="0067284A">
      <w:pPr>
        <w:pStyle w:val="SPtext"/>
      </w:pPr>
    </w:p>
    <w:p w14:paraId="174D0949" w14:textId="5E507267" w:rsidR="00E622D5" w:rsidRPr="000F0B62" w:rsidRDefault="00E622D5" w:rsidP="00E622D5">
      <w:pPr>
        <w:pStyle w:val="1SPnadpis1"/>
        <w:numPr>
          <w:ilvl w:val="1"/>
          <w:numId w:val="2"/>
        </w:numPr>
        <w:ind w:left="993" w:hanging="633"/>
      </w:pPr>
      <w:bookmarkStart w:id="2" w:name="_Toc166072157"/>
      <w:r>
        <w:t>Operačný systém</w:t>
      </w:r>
      <w:bookmarkEnd w:id="2"/>
    </w:p>
    <w:p w14:paraId="048ED572" w14:textId="77777777" w:rsidR="00EA5CF7" w:rsidRDefault="005F2B53" w:rsidP="00C1155E">
      <w:pPr>
        <w:pStyle w:val="SPtext"/>
      </w:pPr>
      <w:r>
        <w:t>A</w:t>
      </w:r>
      <w:r w:rsidR="001B6B2E">
        <w:t xml:space="preserve">ko operačný systém pre tento kancelársky stroj som sa rozhodol použiť </w:t>
      </w:r>
      <w:r w:rsidR="00C8770D">
        <w:t>distribúciu Linuxu</w:t>
      </w:r>
      <w:r w:rsidR="00CE2A5B">
        <w:t xml:space="preserve"> s názvom </w:t>
      </w:r>
      <w:proofErr w:type="spellStart"/>
      <w:r w:rsidR="00CE2A5B" w:rsidRPr="00CE2A5B">
        <w:rPr>
          <w:b/>
          <w:bCs/>
        </w:rPr>
        <w:t>Kubuntu</w:t>
      </w:r>
      <w:proofErr w:type="spellEnd"/>
      <w:r w:rsidR="00CE2A5B">
        <w:rPr>
          <w:b/>
          <w:bCs/>
        </w:rPr>
        <w:t>.</w:t>
      </w:r>
      <w:r w:rsidR="00CE2A5B">
        <w:t xml:space="preserve"> </w:t>
      </w:r>
    </w:p>
    <w:p w14:paraId="5059810E" w14:textId="77777777" w:rsidR="00EA5CF7" w:rsidRDefault="009D2694" w:rsidP="00C1155E">
      <w:pPr>
        <w:pStyle w:val="SPtext"/>
      </w:pPr>
      <w:proofErr w:type="spellStart"/>
      <w:r>
        <w:t>Kubuntu</w:t>
      </w:r>
      <w:proofErr w:type="spellEnd"/>
      <w:r w:rsidR="000A4CE7">
        <w:t xml:space="preserve"> je oficiálna verzia </w:t>
      </w:r>
      <w:r w:rsidR="004C7348">
        <w:t xml:space="preserve">operačného systému </w:t>
      </w:r>
      <w:proofErr w:type="spellStart"/>
      <w:r w:rsidR="004C7348">
        <w:t>Ubuntu</w:t>
      </w:r>
      <w:proofErr w:type="spellEnd"/>
      <w:r w:rsidR="0026442C">
        <w:t xml:space="preserve">, ktorá využíva </w:t>
      </w:r>
      <w:r w:rsidR="00F30BCD">
        <w:t>prostredie KDE</w:t>
      </w:r>
      <w:r w:rsidR="003821E0">
        <w:t xml:space="preserve"> </w:t>
      </w:r>
      <w:proofErr w:type="spellStart"/>
      <w:r w:rsidR="003821E0">
        <w:t>Plasma</w:t>
      </w:r>
      <w:proofErr w:type="spellEnd"/>
      <w:r w:rsidR="003821E0">
        <w:t xml:space="preserve"> namiesto prostredia GNOME. </w:t>
      </w:r>
    </w:p>
    <w:p w14:paraId="478BC8DF" w14:textId="3F786ED2" w:rsidR="00C1155E" w:rsidRDefault="00730C46" w:rsidP="00C1155E">
      <w:pPr>
        <w:pStyle w:val="SPtext"/>
      </w:pPr>
      <w:r>
        <w:t>V tomto operačnom systéme som videl viac výhod:</w:t>
      </w:r>
    </w:p>
    <w:p w14:paraId="5DA91C57" w14:textId="438D079E" w:rsidR="00730C46" w:rsidRDefault="00730C46" w:rsidP="00730C46">
      <w:pPr>
        <w:pStyle w:val="SPtext"/>
        <w:numPr>
          <w:ilvl w:val="0"/>
          <w:numId w:val="4"/>
        </w:numPr>
      </w:pPr>
      <w:r>
        <w:t xml:space="preserve">Používateľská prívetivosť </w:t>
      </w:r>
      <w:r w:rsidR="003F1A95">
        <w:t>–</w:t>
      </w:r>
      <w:r>
        <w:t xml:space="preserve"> </w:t>
      </w:r>
      <w:r w:rsidR="006D2046">
        <w:t xml:space="preserve">operačný systém je relatívne jednoduchý na </w:t>
      </w:r>
      <w:r w:rsidR="00FC703C">
        <w:t xml:space="preserve">používanie, vďaka čomu s ním nebudú mať problém aj menej </w:t>
      </w:r>
      <w:r w:rsidR="000164A9">
        <w:t>skúsení pracovníci</w:t>
      </w:r>
    </w:p>
    <w:p w14:paraId="12708820" w14:textId="0C39DF3E" w:rsidR="006E3558" w:rsidRDefault="006E3558" w:rsidP="00730C46">
      <w:pPr>
        <w:pStyle w:val="SPtext"/>
        <w:numPr>
          <w:ilvl w:val="0"/>
          <w:numId w:val="4"/>
        </w:numPr>
      </w:pPr>
      <w:r>
        <w:t>Rýchlosť</w:t>
      </w:r>
      <w:r w:rsidR="000164A9">
        <w:t xml:space="preserve"> –</w:t>
      </w:r>
      <w:r w:rsidR="0048435E">
        <w:t xml:space="preserve"> </w:t>
      </w:r>
      <w:r w:rsidR="00E035DD">
        <w:t>je dostatočne rýchly a plynulý aj</w:t>
      </w:r>
      <w:r w:rsidR="00454A3E">
        <w:t xml:space="preserve"> na starších zariadeniach s nižším výkonom</w:t>
      </w:r>
    </w:p>
    <w:p w14:paraId="0F535E14" w14:textId="03EB8033" w:rsidR="005F3A0A" w:rsidRDefault="0029781F" w:rsidP="005F3A0A">
      <w:pPr>
        <w:pStyle w:val="SPtext"/>
        <w:numPr>
          <w:ilvl w:val="0"/>
          <w:numId w:val="4"/>
        </w:numPr>
      </w:pPr>
      <w:r>
        <w:t>Prispôsobenie</w:t>
      </w:r>
      <w:r w:rsidR="00534279">
        <w:t xml:space="preserve"> </w:t>
      </w:r>
      <w:r w:rsidR="0023519C">
        <w:t>–</w:t>
      </w:r>
      <w:r w:rsidR="00534279">
        <w:t xml:space="preserve"> </w:t>
      </w:r>
      <w:r w:rsidR="0023519C">
        <w:t>každý zo zamestnancov si bude môcť prispôsobiť</w:t>
      </w:r>
      <w:r w:rsidR="0019564A">
        <w:t xml:space="preserve"> vizuálnu stránku</w:t>
      </w:r>
      <w:r w:rsidR="0012737A">
        <w:t xml:space="preserve"> </w:t>
      </w:r>
      <w:r w:rsidR="003B0C9C">
        <w:t xml:space="preserve">počítača </w:t>
      </w:r>
      <w:r w:rsidR="00535443">
        <w:t xml:space="preserve">podľa vlastných preferencií, </w:t>
      </w:r>
      <w:r w:rsidR="003B0C9C" w:rsidRPr="005F3A0A">
        <w:t>čo</w:t>
      </w:r>
      <w:r w:rsidR="008A24AA" w:rsidRPr="005F3A0A">
        <w:t xml:space="preserve"> pozitívne vplýva na </w:t>
      </w:r>
      <w:r w:rsidR="00F44B00">
        <w:t>zamestnancov počas vykonávania pracovnej činnosti</w:t>
      </w:r>
    </w:p>
    <w:p w14:paraId="21D7C646" w14:textId="77777777" w:rsidR="005F3A0A" w:rsidRDefault="005F3A0A">
      <w:pPr>
        <w:rPr>
          <w:rFonts w:ascii="Arial" w:hAnsi="Arial"/>
        </w:rPr>
      </w:pPr>
      <w:r>
        <w:br w:type="page"/>
      </w:r>
    </w:p>
    <w:p w14:paraId="295106BB" w14:textId="3125BEA3" w:rsidR="003A5768" w:rsidRDefault="00745963" w:rsidP="006E4294">
      <w:pPr>
        <w:pStyle w:val="1SPnadpis1"/>
        <w:numPr>
          <w:ilvl w:val="0"/>
          <w:numId w:val="2"/>
        </w:numPr>
        <w:rPr>
          <w:sz w:val="32"/>
          <w:szCs w:val="24"/>
        </w:rPr>
      </w:pPr>
      <w:bookmarkStart w:id="3" w:name="_Toc166072158"/>
      <w:r w:rsidRPr="00FB2171">
        <w:rPr>
          <w:sz w:val="32"/>
          <w:szCs w:val="24"/>
        </w:rPr>
        <w:lastRenderedPageBreak/>
        <w:t>Inštalácia operačného systému</w:t>
      </w:r>
      <w:bookmarkEnd w:id="3"/>
    </w:p>
    <w:p w14:paraId="3575D47B" w14:textId="7367533E" w:rsidR="00CD6E26" w:rsidRPr="00CD6E26" w:rsidRDefault="00CD6E26" w:rsidP="00CD6E26">
      <w:pPr>
        <w:pStyle w:val="1SPnadpis1"/>
        <w:numPr>
          <w:ilvl w:val="1"/>
          <w:numId w:val="2"/>
        </w:numPr>
        <w:ind w:left="993" w:hanging="633"/>
      </w:pPr>
      <w:bookmarkStart w:id="4" w:name="_Toc166072159"/>
      <w:r w:rsidRPr="00CD6E26">
        <w:t xml:space="preserve">Príprava na </w:t>
      </w:r>
      <w:r w:rsidR="002512FD">
        <w:t>vytvorenie virtuálneho stroja</w:t>
      </w:r>
      <w:bookmarkEnd w:id="4"/>
    </w:p>
    <w:p w14:paraId="6F2C869F" w14:textId="200794F3" w:rsidR="001F510F" w:rsidRDefault="0074301F" w:rsidP="001F510F">
      <w:pPr>
        <w:pStyle w:val="SPtext"/>
      </w:pPr>
      <w:r>
        <w:t xml:space="preserve">Ešte pred samotnou inštaláciou </w:t>
      </w:r>
      <w:r w:rsidR="008D0E94">
        <w:t xml:space="preserve">operačného systému som </w:t>
      </w:r>
      <w:r w:rsidR="003D4AC4">
        <w:t>stiahol ISO súbor</w:t>
      </w:r>
      <w:r w:rsidR="00E2535F">
        <w:t xml:space="preserve"> s</w:t>
      </w:r>
      <w:r w:rsidR="002D5846">
        <w:t xml:space="preserve"> obrazom disku </w:t>
      </w:r>
      <w:proofErr w:type="spellStart"/>
      <w:r w:rsidR="00AD4ED6" w:rsidRPr="0085483B">
        <w:t>Kubuntu</w:t>
      </w:r>
      <w:proofErr w:type="spellEnd"/>
      <w:r w:rsidR="003D4AC4" w:rsidRPr="0085483B">
        <w:t xml:space="preserve"> </w:t>
      </w:r>
      <w:r w:rsidR="0085483B">
        <w:t xml:space="preserve">verzie </w:t>
      </w:r>
      <w:r w:rsidR="008D3E5B" w:rsidRPr="0085483B">
        <w:t>24.04 LTS</w:t>
      </w:r>
      <w:r w:rsidR="008D3E5B">
        <w:t xml:space="preserve"> </w:t>
      </w:r>
      <w:r w:rsidR="0085483B">
        <w:t xml:space="preserve">(najnovšia verzia) </w:t>
      </w:r>
      <w:r w:rsidR="003D4AC4">
        <w:t xml:space="preserve">z oficiálnej stránky </w:t>
      </w:r>
      <w:hyperlink r:id="rId9" w:history="1">
        <w:r w:rsidR="00531A9A">
          <w:rPr>
            <w:rStyle w:val="Hypertextovprepojenie"/>
            <w:i/>
            <w:iCs/>
          </w:rPr>
          <w:t>(https://kubuntu.org/)</w:t>
        </w:r>
      </w:hyperlink>
      <w:r w:rsidR="00AD4ED6">
        <w:t xml:space="preserve">. </w:t>
      </w:r>
      <w:r w:rsidR="00134CD6">
        <w:t>Zvolil som verziu LTS (</w:t>
      </w:r>
      <w:proofErr w:type="spellStart"/>
      <w:r w:rsidR="00AC38C7">
        <w:t>Long</w:t>
      </w:r>
      <w:proofErr w:type="spellEnd"/>
      <w:r w:rsidR="00AC38C7">
        <w:t xml:space="preserve"> Term </w:t>
      </w:r>
      <w:proofErr w:type="spellStart"/>
      <w:r w:rsidR="00AC38C7">
        <w:t>Support</w:t>
      </w:r>
      <w:proofErr w:type="spellEnd"/>
      <w:r w:rsidR="00AC38C7">
        <w:t>) pre jej</w:t>
      </w:r>
      <w:r w:rsidR="00364B26">
        <w:t xml:space="preserve"> dlhodobú podporu a stabilitu. </w:t>
      </w:r>
    </w:p>
    <w:p w14:paraId="67CB7ACD" w14:textId="1897E07E" w:rsidR="00BE2C1B" w:rsidRDefault="0053548C" w:rsidP="001F510F">
      <w:pPr>
        <w:pStyle w:val="SPtext"/>
      </w:pPr>
      <w:r>
        <w:t xml:space="preserve">Virtuálny kancelársky stroj som vytváral </w:t>
      </w:r>
      <w:r w:rsidR="004770DF">
        <w:t xml:space="preserve">v nástroji </w:t>
      </w:r>
      <w:r w:rsidR="007A69E7">
        <w:t xml:space="preserve">Oracle VM </w:t>
      </w:r>
      <w:proofErr w:type="spellStart"/>
      <w:r w:rsidR="007A69E7">
        <w:t>Virtualbox</w:t>
      </w:r>
      <w:proofErr w:type="spellEnd"/>
      <w:r w:rsidR="007A69E7">
        <w:t xml:space="preserve"> </w:t>
      </w:r>
      <w:hyperlink r:id="rId10" w:history="1">
        <w:r w:rsidR="007A69E7" w:rsidRPr="007A69E7">
          <w:rPr>
            <w:rStyle w:val="Hypertextovprepojenie"/>
            <w:i/>
            <w:iCs/>
          </w:rPr>
          <w:t>(https://www.virtualbox.org/)</w:t>
        </w:r>
      </w:hyperlink>
      <w:r w:rsidR="00E6260A">
        <w:t>.</w:t>
      </w:r>
    </w:p>
    <w:p w14:paraId="78F3BB1C" w14:textId="77777777" w:rsidR="008944E9" w:rsidRDefault="008944E9" w:rsidP="001F510F">
      <w:pPr>
        <w:pStyle w:val="SPtext"/>
      </w:pPr>
    </w:p>
    <w:p w14:paraId="60EA0FC7" w14:textId="3E73E0D4" w:rsidR="008944E9" w:rsidRDefault="009B0DB0" w:rsidP="009E6EA9">
      <w:pPr>
        <w:pStyle w:val="1SPnadpis1"/>
        <w:numPr>
          <w:ilvl w:val="1"/>
          <w:numId w:val="2"/>
        </w:numPr>
        <w:ind w:left="993" w:hanging="633"/>
      </w:pPr>
      <w:bookmarkStart w:id="5" w:name="_Toc166072160"/>
      <w:r>
        <w:t>Vytvorenie nového virtuálneho stroja</w:t>
      </w:r>
      <w:bookmarkEnd w:id="5"/>
    </w:p>
    <w:p w14:paraId="7207F715" w14:textId="5C5856D6" w:rsidR="009E6EA9" w:rsidRDefault="009E6EA9" w:rsidP="009E6EA9">
      <w:pPr>
        <w:pStyle w:val="SPtext"/>
      </w:pPr>
      <w:r>
        <w:t xml:space="preserve">V nástroji </w:t>
      </w:r>
      <w:proofErr w:type="spellStart"/>
      <w:r>
        <w:t>VirtualBox</w:t>
      </w:r>
      <w:proofErr w:type="spellEnd"/>
      <w:r>
        <w:t xml:space="preserve"> som zvolil</w:t>
      </w:r>
      <w:r w:rsidR="00645322">
        <w:t xml:space="preserve"> možnosť </w:t>
      </w:r>
      <w:proofErr w:type="spellStart"/>
      <w:r w:rsidR="00645322">
        <w:rPr>
          <w:i/>
          <w:iCs/>
        </w:rPr>
        <w:t>Machine</w:t>
      </w:r>
      <w:proofErr w:type="spellEnd"/>
      <w:r w:rsidR="00645322">
        <w:t xml:space="preserve"> a</w:t>
      </w:r>
      <w:r w:rsidR="00F1560C">
        <w:t xml:space="preserve"> následne</w:t>
      </w:r>
      <w:r w:rsidR="00645322">
        <w:t xml:space="preserve"> </w:t>
      </w:r>
      <w:r w:rsidR="00645322">
        <w:rPr>
          <w:i/>
          <w:iCs/>
        </w:rPr>
        <w:t>New</w:t>
      </w:r>
      <w:r w:rsidR="00F1560C">
        <w:t>. Vyplnil som názov virtuálneho stroja</w:t>
      </w:r>
      <w:r w:rsidR="00B33935">
        <w:t xml:space="preserve"> a </w:t>
      </w:r>
      <w:r w:rsidR="00964C58">
        <w:t>vybral som ISO súbor</w:t>
      </w:r>
      <w:r w:rsidR="00B33935">
        <w:t xml:space="preserve">, </w:t>
      </w:r>
      <w:r w:rsidR="00964C58">
        <w:t>ktorý som predtým sťahoval</w:t>
      </w:r>
      <w:r w:rsidR="00B33935">
        <w:t>. Ostatné polia boli doplnené automaticky</w:t>
      </w:r>
      <w:r w:rsidR="002C1781">
        <w:t>.</w:t>
      </w:r>
    </w:p>
    <w:p w14:paraId="36411BA0" w14:textId="77777777" w:rsidR="00AE7811" w:rsidRDefault="00C07C53" w:rsidP="00AE7811">
      <w:pPr>
        <w:pStyle w:val="SPtext"/>
        <w:keepNext/>
        <w:ind w:firstLine="0"/>
      </w:pPr>
      <w:r w:rsidRPr="00C07C53">
        <w:rPr>
          <w:noProof/>
        </w:rPr>
        <w:drawing>
          <wp:inline distT="0" distB="0" distL="0" distR="0" wp14:anchorId="1D329E5E" wp14:editId="068A1F07">
            <wp:extent cx="5758589" cy="2969537"/>
            <wp:effectExtent l="0" t="0" r="0" b="2540"/>
            <wp:docPr id="575738971" name="Obrázok 1" descr="Obrázok, na ktorom je text, snímka obrazovky, softvér, webová strán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38971" name="Obrázok 1" descr="Obrázok, na ktorom je text, snímka obrazovky, softvér, webová stránka&#10;&#10;Automaticky generovaný popis"/>
                    <pic:cNvPicPr/>
                  </pic:nvPicPr>
                  <pic:blipFill rotWithShape="1">
                    <a:blip r:embed="rId11"/>
                    <a:srcRect t="303" b="458"/>
                    <a:stretch/>
                  </pic:blipFill>
                  <pic:spPr bwMode="auto">
                    <a:xfrm>
                      <a:off x="0" y="0"/>
                      <a:ext cx="5760000" cy="297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DEA64" w14:textId="7700BD67" w:rsidR="00BA6C42" w:rsidRDefault="00AE7811" w:rsidP="00FC283F">
      <w:pPr>
        <w:pStyle w:val="SPpopisobrazku"/>
        <w:ind w:firstLine="0"/>
      </w:pPr>
      <w:bookmarkStart w:id="6" w:name="_Toc166072120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716EE">
        <w:rPr>
          <w:noProof/>
        </w:rPr>
        <w:t>1</w:t>
      </w:r>
      <w:r>
        <w:fldChar w:fldCharType="end"/>
      </w:r>
      <w:r>
        <w:t xml:space="preserve"> - Vytvorenie VM - </w:t>
      </w:r>
      <w:r w:rsidR="00000E98">
        <w:t>N</w:t>
      </w:r>
      <w:r>
        <w:t>ázov</w:t>
      </w:r>
      <w:bookmarkEnd w:id="6"/>
    </w:p>
    <w:p w14:paraId="34047DF5" w14:textId="77777777" w:rsidR="00C07C53" w:rsidRDefault="00C07C53" w:rsidP="00C07C53">
      <w:pPr>
        <w:pStyle w:val="SPtext"/>
      </w:pPr>
    </w:p>
    <w:p w14:paraId="14AE01C0" w14:textId="77777777" w:rsidR="00FD66FF" w:rsidRDefault="00DC1BA8" w:rsidP="00C07C53">
      <w:pPr>
        <w:pStyle w:val="SPtext"/>
      </w:pPr>
      <w:r>
        <w:t xml:space="preserve">V ďalšom kroku som </w:t>
      </w:r>
      <w:r w:rsidR="00006830">
        <w:t xml:space="preserve">vyberal pamäť RAM a počet </w:t>
      </w:r>
      <w:r w:rsidR="008751A5">
        <w:t xml:space="preserve">CPU, ktoré sa majú alokovať virtuálnemu stroju. </w:t>
      </w:r>
      <w:r w:rsidR="00215169">
        <w:t>Zvolil som 8GB RAM a 4 CPU, čo by mohlo zodpovedať priemernému kancelárskemu stroju.</w:t>
      </w:r>
    </w:p>
    <w:p w14:paraId="3DB53DD6" w14:textId="77777777" w:rsidR="00AE7811" w:rsidRDefault="008751A5" w:rsidP="00AE7811">
      <w:pPr>
        <w:pStyle w:val="SPtext"/>
        <w:keepNext/>
        <w:ind w:firstLine="0"/>
      </w:pPr>
      <w:r w:rsidRPr="008751A5">
        <w:rPr>
          <w:noProof/>
        </w:rPr>
        <w:lastRenderedPageBreak/>
        <w:drawing>
          <wp:inline distT="0" distB="0" distL="0" distR="0" wp14:anchorId="020B49A8" wp14:editId="06E2B907">
            <wp:extent cx="5760720" cy="2997200"/>
            <wp:effectExtent l="0" t="0" r="0" b="0"/>
            <wp:docPr id="1314744308" name="Obrázok 1" descr="Obrázok, na ktorom je text, snímka obrazovky, softvér, operačný systé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44308" name="Obrázok 1" descr="Obrázok, na ktorom je text, snímka obrazovky, softvér, operačný systém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C7FA" w14:textId="199429A6" w:rsidR="00C07C53" w:rsidRDefault="00AE7811" w:rsidP="00FC283F">
      <w:pPr>
        <w:pStyle w:val="SPpopisobrazku"/>
        <w:ind w:firstLine="0"/>
      </w:pPr>
      <w:bookmarkStart w:id="7" w:name="_Toc166072121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716EE">
        <w:rPr>
          <w:noProof/>
        </w:rPr>
        <w:t>2</w:t>
      </w:r>
      <w:r>
        <w:fldChar w:fldCharType="end"/>
      </w:r>
      <w:r>
        <w:t xml:space="preserve"> - Vytvorenie VM - RAM a CPU</w:t>
      </w:r>
      <w:bookmarkEnd w:id="7"/>
    </w:p>
    <w:p w14:paraId="3364F806" w14:textId="77777777" w:rsidR="001143D6" w:rsidRDefault="001143D6" w:rsidP="00C07C53">
      <w:pPr>
        <w:pStyle w:val="SPtext"/>
      </w:pPr>
    </w:p>
    <w:p w14:paraId="4F2E77F1" w14:textId="1CEE20B8" w:rsidR="00EF2E89" w:rsidRDefault="00293101" w:rsidP="00C07C53">
      <w:pPr>
        <w:pStyle w:val="SPtext"/>
      </w:pPr>
      <w:r>
        <w:t xml:space="preserve">V ďalšom kroku som </w:t>
      </w:r>
      <w:r w:rsidR="00146FC9">
        <w:t xml:space="preserve">zadával veľkosť </w:t>
      </w:r>
      <w:r w:rsidR="00B96631">
        <w:t xml:space="preserve">virtuálneho disku. </w:t>
      </w:r>
      <w:r w:rsidR="00703BD7">
        <w:t>Zvolil som 128 GB, aj keď v</w:t>
      </w:r>
      <w:r w:rsidR="004F5B8E">
        <w:t> </w:t>
      </w:r>
      <w:r w:rsidR="00703BD7">
        <w:t>skutočnosti</w:t>
      </w:r>
      <w:r w:rsidR="004F5B8E">
        <w:t xml:space="preserve"> by asi bolo vhodné väčšie úložisko (v závislosti od veľkosti firmy)</w:t>
      </w:r>
    </w:p>
    <w:p w14:paraId="011AF479" w14:textId="77777777" w:rsidR="00AE7811" w:rsidRDefault="00D27F67" w:rsidP="00AE7811">
      <w:pPr>
        <w:pStyle w:val="SPtext"/>
        <w:keepNext/>
        <w:ind w:firstLine="0"/>
      </w:pPr>
      <w:r w:rsidRPr="00D27F67">
        <w:rPr>
          <w:noProof/>
        </w:rPr>
        <w:drawing>
          <wp:inline distT="0" distB="0" distL="0" distR="0" wp14:anchorId="2CACC42B" wp14:editId="70136651">
            <wp:extent cx="5760720" cy="2982595"/>
            <wp:effectExtent l="0" t="0" r="0" b="8255"/>
            <wp:docPr id="1556920637" name="Obrázok 1" descr="Obrázok, na ktorom je text, snímka obrazovky, softvér, webová strán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20637" name="Obrázok 1" descr="Obrázok, na ktorom je text, snímka obrazovky, softvér, webová stránka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C1EE" w14:textId="6F8B3C87" w:rsidR="007F3AC2" w:rsidRPr="00C07C53" w:rsidRDefault="00AE7811" w:rsidP="00FC283F">
      <w:pPr>
        <w:pStyle w:val="SPpopisobrazku"/>
        <w:ind w:firstLine="0"/>
      </w:pPr>
      <w:bookmarkStart w:id="8" w:name="_Toc166072122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716EE">
        <w:rPr>
          <w:noProof/>
        </w:rPr>
        <w:t>3</w:t>
      </w:r>
      <w:r>
        <w:fldChar w:fldCharType="end"/>
      </w:r>
      <w:r>
        <w:t xml:space="preserve"> - Vytvorenie VM - Disk</w:t>
      </w:r>
      <w:bookmarkEnd w:id="8"/>
    </w:p>
    <w:p w14:paraId="15EC39AE" w14:textId="77777777" w:rsidR="0099094E" w:rsidRDefault="0099094E" w:rsidP="009E6EA9">
      <w:pPr>
        <w:pStyle w:val="SPtext"/>
      </w:pPr>
    </w:p>
    <w:p w14:paraId="51823389" w14:textId="30B0FADA" w:rsidR="007F3AC2" w:rsidRDefault="00EF0D82" w:rsidP="009E6EA9">
      <w:pPr>
        <w:pStyle w:val="SPtext"/>
      </w:pPr>
      <w:r>
        <w:t xml:space="preserve">Po potvrdení </w:t>
      </w:r>
      <w:r w:rsidR="00A93FF5">
        <w:t>konfigurácie</w:t>
      </w:r>
      <w:r w:rsidR="00F91FD7">
        <w:t xml:space="preserve"> som spustil virtuálny stroj, kde ďalej prebiehala inštalácia operačného systému</w:t>
      </w:r>
    </w:p>
    <w:p w14:paraId="4D6EC3AE" w14:textId="77777777" w:rsidR="007F3AC2" w:rsidRPr="00F1560C" w:rsidRDefault="007F3AC2" w:rsidP="009E6EA9">
      <w:pPr>
        <w:pStyle w:val="SPtext"/>
      </w:pPr>
    </w:p>
    <w:p w14:paraId="4E79F182" w14:textId="4DB2223E" w:rsidR="009E6EA9" w:rsidRDefault="009E6EA9" w:rsidP="009E6EA9">
      <w:pPr>
        <w:pStyle w:val="1SPnadpis1"/>
        <w:numPr>
          <w:ilvl w:val="1"/>
          <w:numId w:val="2"/>
        </w:numPr>
        <w:ind w:left="993" w:hanging="633"/>
      </w:pPr>
      <w:bookmarkStart w:id="9" w:name="_Toc166072161"/>
      <w:r>
        <w:lastRenderedPageBreak/>
        <w:t>Inštalácia operačného systému</w:t>
      </w:r>
      <w:bookmarkEnd w:id="9"/>
    </w:p>
    <w:p w14:paraId="249B72C0" w14:textId="4C2E0783" w:rsidR="00DD3D4F" w:rsidRDefault="008D7999" w:rsidP="00DD3D4F">
      <w:pPr>
        <w:pStyle w:val="SPtext"/>
        <w:rPr>
          <w:i/>
          <w:iCs/>
        </w:rPr>
      </w:pPr>
      <w:r>
        <w:t>Po prvom spustení</w:t>
      </w:r>
      <w:r w:rsidR="000914A8">
        <w:t xml:space="preserve"> virtuálneho stroja sa objavila obrazovka s výberom jazyka</w:t>
      </w:r>
      <w:r w:rsidR="003503A0">
        <w:t xml:space="preserve"> a internetového pripojenia, spolu s možnosťami pre </w:t>
      </w:r>
      <w:r w:rsidR="0018293A">
        <w:t xml:space="preserve">vyskúšanie alebo inštaláciu </w:t>
      </w:r>
      <w:proofErr w:type="spellStart"/>
      <w:r w:rsidR="0018293A">
        <w:t>Kubuntu</w:t>
      </w:r>
      <w:proofErr w:type="spellEnd"/>
      <w:r w:rsidR="0018293A">
        <w:t>. Zvolil som slovenský jazyk a</w:t>
      </w:r>
      <w:r w:rsidR="00F070B0">
        <w:t xml:space="preserve"> možnosť </w:t>
      </w:r>
      <w:proofErr w:type="spellStart"/>
      <w:r w:rsidR="00F070B0">
        <w:rPr>
          <w:i/>
          <w:iCs/>
        </w:rPr>
        <w:t>Install</w:t>
      </w:r>
      <w:proofErr w:type="spellEnd"/>
      <w:r w:rsidR="00F070B0">
        <w:rPr>
          <w:i/>
          <w:iCs/>
        </w:rPr>
        <w:t xml:space="preserve"> </w:t>
      </w:r>
      <w:proofErr w:type="spellStart"/>
      <w:r w:rsidR="00F070B0">
        <w:rPr>
          <w:i/>
          <w:iCs/>
        </w:rPr>
        <w:t>Kubuntu</w:t>
      </w:r>
      <w:proofErr w:type="spellEnd"/>
    </w:p>
    <w:p w14:paraId="72D54009" w14:textId="77777777" w:rsidR="00CC69B1" w:rsidRDefault="00F070B0" w:rsidP="00CC69B1">
      <w:pPr>
        <w:pStyle w:val="SPtext"/>
        <w:keepNext/>
        <w:ind w:firstLine="0"/>
      </w:pPr>
      <w:r w:rsidRPr="00F070B0">
        <w:rPr>
          <w:noProof/>
        </w:rPr>
        <w:drawing>
          <wp:inline distT="0" distB="0" distL="0" distR="0" wp14:anchorId="514F1686" wp14:editId="426073D8">
            <wp:extent cx="5760720" cy="3601085"/>
            <wp:effectExtent l="0" t="0" r="0" b="0"/>
            <wp:docPr id="1564178101" name="Obrázok 1" descr="Obrázok, na ktorom je text, snímka obrazovky, kruh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78101" name="Obrázok 1" descr="Obrázok, na ktorom je text, snímka obrazovky, kruh, písmo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747B" w14:textId="498CB27F" w:rsidR="00A037CC" w:rsidRDefault="00CC69B1" w:rsidP="00000E98">
      <w:pPr>
        <w:pStyle w:val="SPpopisobrazku"/>
        <w:ind w:firstLine="0"/>
      </w:pPr>
      <w:bookmarkStart w:id="10" w:name="_Toc166072123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716EE">
        <w:rPr>
          <w:noProof/>
        </w:rPr>
        <w:t>4</w:t>
      </w:r>
      <w:r>
        <w:fldChar w:fldCharType="end"/>
      </w:r>
      <w:r>
        <w:t xml:space="preserve"> - Inštalácia OS</w:t>
      </w:r>
      <w:bookmarkEnd w:id="10"/>
    </w:p>
    <w:p w14:paraId="23A89D96" w14:textId="77777777" w:rsidR="00A037CC" w:rsidRDefault="00A037CC" w:rsidP="004A69E4">
      <w:pPr>
        <w:pStyle w:val="SPtext"/>
      </w:pPr>
    </w:p>
    <w:p w14:paraId="3EAA8CB9" w14:textId="2D279688" w:rsidR="00271797" w:rsidRDefault="00271797" w:rsidP="004A69E4">
      <w:pPr>
        <w:pStyle w:val="SPtext"/>
      </w:pPr>
      <w:r>
        <w:t>Ďalej nasledoval výber</w:t>
      </w:r>
      <w:r w:rsidR="003B3B1A">
        <w:t xml:space="preserve"> geografickej lokácie</w:t>
      </w:r>
      <w:r w:rsidR="00332D50">
        <w:t xml:space="preserve"> a</w:t>
      </w:r>
      <w:r w:rsidR="00A12D44">
        <w:t xml:space="preserve"> rozloženia klávesnice</w:t>
      </w:r>
      <w:r w:rsidR="00332D50">
        <w:t>.</w:t>
      </w:r>
      <w:r w:rsidR="004D5D8F">
        <w:t xml:space="preserve"> Pri výbere </w:t>
      </w:r>
      <w:proofErr w:type="spellStart"/>
      <w:r w:rsidR="004D5D8F">
        <w:rPr>
          <w:i/>
          <w:iCs/>
        </w:rPr>
        <w:t>Installation</w:t>
      </w:r>
      <w:proofErr w:type="spellEnd"/>
      <w:r w:rsidR="004D5D8F">
        <w:rPr>
          <w:i/>
          <w:iCs/>
        </w:rPr>
        <w:t xml:space="preserve"> </w:t>
      </w:r>
      <w:proofErr w:type="spellStart"/>
      <w:r w:rsidR="004D5D8F">
        <w:rPr>
          <w:i/>
          <w:iCs/>
        </w:rPr>
        <w:t>Mode</w:t>
      </w:r>
      <w:proofErr w:type="spellEnd"/>
      <w:r w:rsidR="004D5D8F">
        <w:t xml:space="preserve"> som zvolil možnosť </w:t>
      </w:r>
      <w:proofErr w:type="spellStart"/>
      <w:r w:rsidR="006C280E">
        <w:rPr>
          <w:i/>
          <w:iCs/>
        </w:rPr>
        <w:t>Normal</w:t>
      </w:r>
      <w:proofErr w:type="spellEnd"/>
      <w:r w:rsidR="006C280E">
        <w:rPr>
          <w:i/>
          <w:iCs/>
        </w:rPr>
        <w:t xml:space="preserve"> </w:t>
      </w:r>
      <w:proofErr w:type="spellStart"/>
      <w:r w:rsidR="006C280E">
        <w:rPr>
          <w:i/>
          <w:iCs/>
        </w:rPr>
        <w:t>Installation</w:t>
      </w:r>
      <w:proofErr w:type="spellEnd"/>
      <w:r w:rsidR="00B32427">
        <w:t>.</w:t>
      </w:r>
      <w:r w:rsidR="008867B2">
        <w:t xml:space="preserve"> </w:t>
      </w:r>
      <w:r w:rsidR="00635DBA">
        <w:t xml:space="preserve">V ďalšom kroku som </w:t>
      </w:r>
      <w:r w:rsidR="00EE4559">
        <w:t>zvolil formátovanie celého disku.</w:t>
      </w:r>
      <w:r w:rsidR="00CC69B1" w:rsidRPr="00CC69B1">
        <w:t xml:space="preserve"> </w:t>
      </w:r>
    </w:p>
    <w:p w14:paraId="018562E1" w14:textId="0F507B5B" w:rsidR="004E1013" w:rsidRDefault="004E1013" w:rsidP="004A69E4">
      <w:pPr>
        <w:pStyle w:val="SPtext"/>
      </w:pPr>
    </w:p>
    <w:p w14:paraId="03923987" w14:textId="6BA75510" w:rsidR="004E1013" w:rsidRPr="00B32427" w:rsidRDefault="004E1013" w:rsidP="004A69E4">
      <w:pPr>
        <w:pStyle w:val="SPtext"/>
      </w:pPr>
    </w:p>
    <w:tbl>
      <w:tblPr>
        <w:tblStyle w:val="Mriekatabuky"/>
        <w:tblW w:w="4994" w:type="pct"/>
        <w:tblLook w:val="04A0" w:firstRow="1" w:lastRow="0" w:firstColumn="1" w:lastColumn="0" w:noHBand="0" w:noVBand="1"/>
      </w:tblPr>
      <w:tblGrid>
        <w:gridCol w:w="4530"/>
        <w:gridCol w:w="4531"/>
      </w:tblGrid>
      <w:tr w:rsidR="005A0A8C" w14:paraId="5855EBBD" w14:textId="77777777" w:rsidTr="00CA4338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14:paraId="1CDFF40E" w14:textId="77777777" w:rsidR="00000E98" w:rsidRDefault="005A0A8C" w:rsidP="00000E98">
            <w:pPr>
              <w:pStyle w:val="SPtext"/>
              <w:keepNext/>
              <w:ind w:firstLine="0"/>
            </w:pPr>
            <w:r w:rsidRPr="00271797">
              <w:rPr>
                <w:noProof/>
              </w:rPr>
              <w:lastRenderedPageBreak/>
              <w:drawing>
                <wp:inline distT="0" distB="0" distL="0" distR="0" wp14:anchorId="6C49793E" wp14:editId="59BD3C94">
                  <wp:extent cx="2700000" cy="1690478"/>
                  <wp:effectExtent l="0" t="0" r="5715" b="5080"/>
                  <wp:docPr id="1020470332" name="Obrázok 1" descr="Obrázok, na ktorom je text, mapa, snímka obrazovky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319931" name="Obrázok 1" descr="Obrázok, na ktorom je text, mapa, snímka obrazovky&#10;&#10;Automaticky generovaný popis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9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54B54" w14:textId="1A103D1D" w:rsidR="005A0A8C" w:rsidRDefault="00000E98" w:rsidP="00000E98">
            <w:pPr>
              <w:pStyle w:val="SPpopisobrazku"/>
              <w:ind w:firstLine="0"/>
            </w:pPr>
            <w:bookmarkStart w:id="11" w:name="_Toc166072124"/>
            <w:r w:rsidRPr="00C74FE1">
              <w:rPr>
                <w:sz w:val="18"/>
                <w:szCs w:val="18"/>
              </w:rPr>
              <w:t xml:space="preserve">Obrázok </w:t>
            </w:r>
            <w:r w:rsidRPr="00C74FE1">
              <w:rPr>
                <w:sz w:val="18"/>
                <w:szCs w:val="18"/>
              </w:rPr>
              <w:fldChar w:fldCharType="begin"/>
            </w:r>
            <w:r w:rsidRPr="00C74FE1">
              <w:rPr>
                <w:sz w:val="18"/>
                <w:szCs w:val="18"/>
              </w:rPr>
              <w:instrText xml:space="preserve"> SEQ Obrázok \* ARABIC </w:instrText>
            </w:r>
            <w:r w:rsidRPr="00C74FE1">
              <w:rPr>
                <w:sz w:val="18"/>
                <w:szCs w:val="18"/>
              </w:rPr>
              <w:fldChar w:fldCharType="separate"/>
            </w:r>
            <w:r w:rsidR="007716EE">
              <w:rPr>
                <w:noProof/>
                <w:sz w:val="18"/>
                <w:szCs w:val="18"/>
              </w:rPr>
              <w:t>5</w:t>
            </w:r>
            <w:r w:rsidRPr="00C74FE1">
              <w:rPr>
                <w:sz w:val="18"/>
                <w:szCs w:val="18"/>
              </w:rPr>
              <w:fldChar w:fldCharType="end"/>
            </w:r>
            <w:r w:rsidRPr="00C74FE1">
              <w:rPr>
                <w:sz w:val="18"/>
                <w:szCs w:val="18"/>
              </w:rPr>
              <w:t xml:space="preserve"> - Inštalácia OS - Lokácia</w:t>
            </w:r>
            <w:bookmarkEnd w:id="11"/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14:paraId="4C6C0039" w14:textId="77777777" w:rsidR="00000E98" w:rsidRDefault="005A0A8C" w:rsidP="00000E98">
            <w:pPr>
              <w:pStyle w:val="SPtext"/>
              <w:keepNext/>
              <w:ind w:firstLine="0"/>
            </w:pPr>
            <w:r w:rsidRPr="008A0662">
              <w:rPr>
                <w:noProof/>
              </w:rPr>
              <w:drawing>
                <wp:inline distT="0" distB="0" distL="0" distR="0" wp14:anchorId="717B769D" wp14:editId="28824818">
                  <wp:extent cx="2700000" cy="1688988"/>
                  <wp:effectExtent l="0" t="0" r="5715" b="6985"/>
                  <wp:docPr id="182945286" name="Obrázok 1" descr="Obrázok, na ktorom je text, počítač, snímka obrazovky, softvér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098753" name="Obrázok 1" descr="Obrázok, na ktorom je text, počítač, snímka obrazovky, softvér&#10;&#10;Automaticky generovaný popis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8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7AD08" w14:textId="3B9F0312" w:rsidR="005A0A8C" w:rsidRDefault="00000E98" w:rsidP="00000E98">
            <w:pPr>
              <w:pStyle w:val="SPpopisobrazku"/>
              <w:ind w:firstLine="0"/>
            </w:pPr>
            <w:bookmarkStart w:id="12" w:name="_Toc166072125"/>
            <w:r w:rsidRPr="00C74FE1">
              <w:rPr>
                <w:sz w:val="18"/>
                <w:szCs w:val="18"/>
              </w:rPr>
              <w:t xml:space="preserve">Obrázok </w:t>
            </w:r>
            <w:r w:rsidRPr="00C74FE1">
              <w:rPr>
                <w:sz w:val="18"/>
                <w:szCs w:val="18"/>
              </w:rPr>
              <w:fldChar w:fldCharType="begin"/>
            </w:r>
            <w:r w:rsidRPr="00C74FE1">
              <w:rPr>
                <w:sz w:val="18"/>
                <w:szCs w:val="18"/>
              </w:rPr>
              <w:instrText xml:space="preserve"> SEQ Obrázok \* ARABIC </w:instrText>
            </w:r>
            <w:r w:rsidRPr="00C74FE1">
              <w:rPr>
                <w:sz w:val="18"/>
                <w:szCs w:val="18"/>
              </w:rPr>
              <w:fldChar w:fldCharType="separate"/>
            </w:r>
            <w:r w:rsidR="007716EE">
              <w:rPr>
                <w:noProof/>
                <w:sz w:val="18"/>
                <w:szCs w:val="18"/>
              </w:rPr>
              <w:t>6</w:t>
            </w:r>
            <w:r w:rsidRPr="00C74FE1">
              <w:rPr>
                <w:sz w:val="18"/>
                <w:szCs w:val="18"/>
              </w:rPr>
              <w:fldChar w:fldCharType="end"/>
            </w:r>
            <w:r w:rsidRPr="00C74FE1">
              <w:rPr>
                <w:sz w:val="18"/>
                <w:szCs w:val="18"/>
              </w:rPr>
              <w:t xml:space="preserve"> - Inštalácia OS - Klávesnica</w:t>
            </w:r>
            <w:bookmarkEnd w:id="12"/>
          </w:p>
        </w:tc>
      </w:tr>
      <w:tr w:rsidR="005A0A8C" w14:paraId="039E00A2" w14:textId="77777777" w:rsidTr="00CA4338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14:paraId="7C763A4B" w14:textId="77777777" w:rsidR="00000E98" w:rsidRDefault="005A0A8C" w:rsidP="00000E98">
            <w:pPr>
              <w:pStyle w:val="SPtext"/>
              <w:keepNext/>
              <w:ind w:firstLine="0"/>
            </w:pPr>
            <w:r w:rsidRPr="00006DBE">
              <w:rPr>
                <w:noProof/>
              </w:rPr>
              <w:drawing>
                <wp:inline distT="0" distB="0" distL="0" distR="0" wp14:anchorId="14C64FCE" wp14:editId="16F03FEB">
                  <wp:extent cx="2700000" cy="1686310"/>
                  <wp:effectExtent l="0" t="0" r="5715" b="9525"/>
                  <wp:docPr id="1660901780" name="Obrázok 1" descr="Obrázok, na ktorom je text, snímka obrazovky, softvér, webová stránk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679779" name="Obrázok 1" descr="Obrázok, na ktorom je text, snímka obrazovky, softvér, webová stránka&#10;&#10;Automaticky generovaný popis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8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197B6" w14:textId="7B8551F7" w:rsidR="005A0A8C" w:rsidRDefault="00000E98" w:rsidP="00000E98">
            <w:pPr>
              <w:pStyle w:val="SPpopisobrazku"/>
              <w:ind w:firstLine="0"/>
            </w:pPr>
            <w:bookmarkStart w:id="13" w:name="_Toc166072126"/>
            <w:r w:rsidRPr="00C74FE1">
              <w:rPr>
                <w:sz w:val="18"/>
                <w:szCs w:val="18"/>
              </w:rPr>
              <w:t xml:space="preserve">Obrázok </w:t>
            </w:r>
            <w:r w:rsidRPr="00C74FE1">
              <w:rPr>
                <w:sz w:val="18"/>
                <w:szCs w:val="18"/>
              </w:rPr>
              <w:fldChar w:fldCharType="begin"/>
            </w:r>
            <w:r w:rsidRPr="00C74FE1">
              <w:rPr>
                <w:sz w:val="18"/>
                <w:szCs w:val="18"/>
              </w:rPr>
              <w:instrText xml:space="preserve"> SEQ Obrázok \* ARABIC </w:instrText>
            </w:r>
            <w:r w:rsidRPr="00C74FE1">
              <w:rPr>
                <w:sz w:val="18"/>
                <w:szCs w:val="18"/>
              </w:rPr>
              <w:fldChar w:fldCharType="separate"/>
            </w:r>
            <w:r w:rsidR="007716EE">
              <w:rPr>
                <w:noProof/>
                <w:sz w:val="18"/>
                <w:szCs w:val="18"/>
              </w:rPr>
              <w:t>7</w:t>
            </w:r>
            <w:r w:rsidRPr="00C74FE1">
              <w:rPr>
                <w:sz w:val="18"/>
                <w:szCs w:val="18"/>
              </w:rPr>
              <w:fldChar w:fldCharType="end"/>
            </w:r>
            <w:r w:rsidRPr="00C74FE1">
              <w:rPr>
                <w:sz w:val="18"/>
                <w:szCs w:val="18"/>
              </w:rPr>
              <w:t xml:space="preserve"> - Inštalácia OS - Mód inštalácie</w:t>
            </w:r>
            <w:bookmarkEnd w:id="13"/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14:paraId="49D3F577" w14:textId="77777777" w:rsidR="00000E98" w:rsidRDefault="005A0A8C" w:rsidP="00000E98">
            <w:pPr>
              <w:pStyle w:val="SPtext"/>
              <w:keepNext/>
              <w:ind w:firstLine="0"/>
            </w:pPr>
            <w:r w:rsidRPr="003B78A8">
              <w:rPr>
                <w:noProof/>
              </w:rPr>
              <w:drawing>
                <wp:inline distT="0" distB="0" distL="0" distR="0" wp14:anchorId="3142F4ED" wp14:editId="70BAFAAA">
                  <wp:extent cx="2700000" cy="1688690"/>
                  <wp:effectExtent l="0" t="0" r="5715" b="6985"/>
                  <wp:docPr id="1430115630" name="Obrázok 1" descr="Obrázok, na ktorom je text, snímka obrazovky, softvér, počítačová ikon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440447" name="Obrázok 1" descr="Obrázok, na ktorom je text, snímka obrazovky, softvér, počítačová ikona&#10;&#10;Automaticky generovaný popis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8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60A18" w14:textId="36B28386" w:rsidR="005A0A8C" w:rsidRDefault="00000E98" w:rsidP="00000E98">
            <w:pPr>
              <w:pStyle w:val="SPpopisobrazku"/>
              <w:ind w:firstLine="0"/>
            </w:pPr>
            <w:bookmarkStart w:id="14" w:name="_Toc166072127"/>
            <w:r w:rsidRPr="00C74FE1">
              <w:rPr>
                <w:sz w:val="18"/>
                <w:szCs w:val="18"/>
              </w:rPr>
              <w:t xml:space="preserve">Obrázok </w:t>
            </w:r>
            <w:r w:rsidRPr="00C74FE1">
              <w:rPr>
                <w:sz w:val="18"/>
                <w:szCs w:val="18"/>
              </w:rPr>
              <w:fldChar w:fldCharType="begin"/>
            </w:r>
            <w:r w:rsidRPr="00C74FE1">
              <w:rPr>
                <w:sz w:val="18"/>
                <w:szCs w:val="18"/>
              </w:rPr>
              <w:instrText xml:space="preserve"> SEQ Obrázok \* ARABIC </w:instrText>
            </w:r>
            <w:r w:rsidRPr="00C74FE1">
              <w:rPr>
                <w:sz w:val="18"/>
                <w:szCs w:val="18"/>
              </w:rPr>
              <w:fldChar w:fldCharType="separate"/>
            </w:r>
            <w:r w:rsidR="007716EE">
              <w:rPr>
                <w:noProof/>
                <w:sz w:val="18"/>
                <w:szCs w:val="18"/>
              </w:rPr>
              <w:t>8</w:t>
            </w:r>
            <w:r w:rsidRPr="00C74FE1">
              <w:rPr>
                <w:sz w:val="18"/>
                <w:szCs w:val="18"/>
              </w:rPr>
              <w:fldChar w:fldCharType="end"/>
            </w:r>
            <w:r w:rsidRPr="00C74FE1">
              <w:rPr>
                <w:sz w:val="18"/>
                <w:szCs w:val="18"/>
              </w:rPr>
              <w:t xml:space="preserve"> - Inštalácia OS - Disk</w:t>
            </w:r>
            <w:bookmarkEnd w:id="14"/>
          </w:p>
        </w:tc>
      </w:tr>
    </w:tbl>
    <w:p w14:paraId="1A13F65F" w14:textId="77777777" w:rsidR="00006DBE" w:rsidRDefault="00006DBE" w:rsidP="004A69E4">
      <w:pPr>
        <w:pStyle w:val="SPtext"/>
      </w:pPr>
    </w:p>
    <w:p w14:paraId="6B95FBDF" w14:textId="4726CC3D" w:rsidR="00DF0DB7" w:rsidRDefault="00A72894" w:rsidP="00DF0DB7">
      <w:pPr>
        <w:pStyle w:val="SPtext"/>
      </w:pPr>
      <w:r>
        <w:t>Ďalej nasledova</w:t>
      </w:r>
      <w:r w:rsidR="004E5BF9">
        <w:t>lo vytvorenie účtu administrátora</w:t>
      </w:r>
      <w:r w:rsidR="00382B61">
        <w:t xml:space="preserve"> a voľba názvu </w:t>
      </w:r>
      <w:r w:rsidR="00847D64">
        <w:t>počítača</w:t>
      </w:r>
    </w:p>
    <w:p w14:paraId="4E20BBB9" w14:textId="77777777" w:rsidR="00194A46" w:rsidRDefault="00DF0DB7" w:rsidP="00194A46">
      <w:pPr>
        <w:pStyle w:val="SPtext"/>
        <w:keepNext/>
        <w:ind w:firstLine="0"/>
      </w:pPr>
      <w:r w:rsidRPr="00DF0DB7">
        <w:rPr>
          <w:noProof/>
        </w:rPr>
        <w:lastRenderedPageBreak/>
        <w:drawing>
          <wp:inline distT="0" distB="0" distL="0" distR="0" wp14:anchorId="342256D5" wp14:editId="663B5745">
            <wp:extent cx="5760000" cy="3605326"/>
            <wp:effectExtent l="0" t="0" r="0" b="0"/>
            <wp:docPr id="1117697751" name="Obrázok 1" descr="Obrázok, na ktorom je text, snímka obrazovky, softvér, počítačová ikon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97751" name="Obrázok 1" descr="Obrázok, na ktorom je text, snímka obrazovky, softvér, počítačová ikona&#10;&#10;Automaticky generovaný popis"/>
                    <pic:cNvPicPr/>
                  </pic:nvPicPr>
                  <pic:blipFill rotWithShape="1">
                    <a:blip r:embed="rId19"/>
                    <a:srcRect l="166"/>
                    <a:stretch/>
                  </pic:blipFill>
                  <pic:spPr bwMode="auto">
                    <a:xfrm>
                      <a:off x="0" y="0"/>
                      <a:ext cx="5760000" cy="360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0C95" w14:textId="23112D18" w:rsidR="00847D64" w:rsidRDefault="00194A46" w:rsidP="00194A46">
      <w:pPr>
        <w:pStyle w:val="SPpopisobrazku"/>
        <w:ind w:firstLine="0"/>
      </w:pPr>
      <w:bookmarkStart w:id="15" w:name="_Toc166072128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716EE">
        <w:rPr>
          <w:noProof/>
        </w:rPr>
        <w:t>9</w:t>
      </w:r>
      <w:r>
        <w:fldChar w:fldCharType="end"/>
      </w:r>
      <w:r>
        <w:t xml:space="preserve"> - Inštalácia OS - Používatelia</w:t>
      </w:r>
      <w:bookmarkEnd w:id="15"/>
    </w:p>
    <w:p w14:paraId="167C5D75" w14:textId="3CEA7185" w:rsidR="004E57E6" w:rsidRDefault="004E57E6" w:rsidP="004E57E6">
      <w:pPr>
        <w:pStyle w:val="SPtext"/>
      </w:pPr>
    </w:p>
    <w:p w14:paraId="0AC3E15F" w14:textId="0AEFD62D" w:rsidR="004E57E6" w:rsidRDefault="00762AFB" w:rsidP="004E57E6">
      <w:pPr>
        <w:pStyle w:val="SPtext"/>
      </w:pPr>
      <w:r>
        <w:t>Po potvrdení konfigurácie sa operačný systém nainštaloval</w:t>
      </w:r>
      <w:r w:rsidR="004F0EAB">
        <w:t xml:space="preserve"> a následne bolo treba reštartovať virtuálny stroj</w:t>
      </w:r>
      <w:r w:rsidR="005A0A8C">
        <w:t>, čím sa dokončila inštalácia</w:t>
      </w:r>
      <w:r w:rsidR="00954030">
        <w:t>.</w:t>
      </w:r>
    </w:p>
    <w:p w14:paraId="7A67B234" w14:textId="77777777" w:rsidR="001F2DD2" w:rsidRPr="004E57E6" w:rsidRDefault="001F2DD2" w:rsidP="004E57E6">
      <w:pPr>
        <w:pStyle w:val="SPtext"/>
      </w:pPr>
    </w:p>
    <w:p w14:paraId="0F2C865B" w14:textId="62ECA7A4" w:rsidR="002512FD" w:rsidRDefault="002512FD" w:rsidP="009E6EA9">
      <w:pPr>
        <w:pStyle w:val="1SPnadpis1"/>
        <w:numPr>
          <w:ilvl w:val="1"/>
          <w:numId w:val="2"/>
        </w:numPr>
        <w:ind w:left="993" w:hanging="633"/>
      </w:pPr>
      <w:bookmarkStart w:id="16" w:name="_Toc166072162"/>
      <w:r>
        <w:t>Po inštalácií operačného systému</w:t>
      </w:r>
      <w:bookmarkEnd w:id="16"/>
    </w:p>
    <w:p w14:paraId="7C02D496" w14:textId="320379D2" w:rsidR="001F2DD2" w:rsidRDefault="001F6300" w:rsidP="001F2DD2">
      <w:pPr>
        <w:pStyle w:val="SPtext"/>
      </w:pPr>
      <w:r>
        <w:t xml:space="preserve">Po nainštalovaní operačného systému </w:t>
      </w:r>
      <w:r w:rsidR="005D007C">
        <w:t>som aktualizoval balíky pomocou nasledovných príkazov:</w:t>
      </w:r>
    </w:p>
    <w:p w14:paraId="277E1028" w14:textId="0188A587" w:rsidR="005D007C" w:rsidRPr="005D007C" w:rsidRDefault="005D007C" w:rsidP="005D007C">
      <w:pPr>
        <w:pStyle w:val="SPtext"/>
        <w:numPr>
          <w:ilvl w:val="0"/>
          <w:numId w:val="7"/>
        </w:numPr>
        <w:rPr>
          <w:i/>
          <w:iCs/>
        </w:rPr>
      </w:pPr>
      <w:proofErr w:type="spellStart"/>
      <w:r w:rsidRPr="005D007C">
        <w:rPr>
          <w:i/>
          <w:iCs/>
        </w:rPr>
        <w:t>sudo</w:t>
      </w:r>
      <w:proofErr w:type="spellEnd"/>
      <w:r w:rsidRPr="005D007C">
        <w:rPr>
          <w:i/>
          <w:iCs/>
        </w:rPr>
        <w:t xml:space="preserve"> </w:t>
      </w:r>
      <w:proofErr w:type="spellStart"/>
      <w:r w:rsidRPr="005D007C">
        <w:rPr>
          <w:i/>
          <w:iCs/>
        </w:rPr>
        <w:t>apt</w:t>
      </w:r>
      <w:proofErr w:type="spellEnd"/>
      <w:r w:rsidRPr="005D007C">
        <w:rPr>
          <w:i/>
          <w:iCs/>
        </w:rPr>
        <w:t xml:space="preserve"> update</w:t>
      </w:r>
    </w:p>
    <w:p w14:paraId="0C20D080" w14:textId="5985574B" w:rsidR="005D007C" w:rsidRDefault="005D007C" w:rsidP="005D007C">
      <w:pPr>
        <w:pStyle w:val="SPtext"/>
        <w:numPr>
          <w:ilvl w:val="0"/>
          <w:numId w:val="7"/>
        </w:numPr>
        <w:rPr>
          <w:i/>
          <w:iCs/>
        </w:rPr>
      </w:pPr>
      <w:proofErr w:type="spellStart"/>
      <w:r w:rsidRPr="005D007C">
        <w:rPr>
          <w:i/>
          <w:iCs/>
        </w:rPr>
        <w:t>sudo</w:t>
      </w:r>
      <w:proofErr w:type="spellEnd"/>
      <w:r w:rsidRPr="005D007C">
        <w:rPr>
          <w:i/>
          <w:iCs/>
        </w:rPr>
        <w:t xml:space="preserve"> </w:t>
      </w:r>
      <w:proofErr w:type="spellStart"/>
      <w:r w:rsidRPr="005D007C">
        <w:rPr>
          <w:i/>
          <w:iCs/>
        </w:rPr>
        <w:t>apt</w:t>
      </w:r>
      <w:proofErr w:type="spellEnd"/>
      <w:r w:rsidRPr="005D007C">
        <w:rPr>
          <w:i/>
          <w:iCs/>
        </w:rPr>
        <w:t xml:space="preserve"> upgrade</w:t>
      </w:r>
    </w:p>
    <w:p w14:paraId="1F307FD3" w14:textId="16978274" w:rsidR="005D007C" w:rsidRPr="00CA35B8" w:rsidRDefault="003C2BCF" w:rsidP="005D007C">
      <w:pPr>
        <w:pStyle w:val="SPtext"/>
      </w:pPr>
      <w:r>
        <w:t>Nakoniec</w:t>
      </w:r>
      <w:r w:rsidR="00CA35B8">
        <w:t xml:space="preserve"> som nainštaloval </w:t>
      </w:r>
      <w:proofErr w:type="spellStart"/>
      <w:r w:rsidR="00CA35B8" w:rsidRPr="00F24F84">
        <w:rPr>
          <w:i/>
          <w:iCs/>
        </w:rPr>
        <w:t>Guest</w:t>
      </w:r>
      <w:proofErr w:type="spellEnd"/>
      <w:r w:rsidR="00CA35B8" w:rsidRPr="00F24F84">
        <w:rPr>
          <w:i/>
          <w:iCs/>
        </w:rPr>
        <w:t xml:space="preserve"> </w:t>
      </w:r>
      <w:proofErr w:type="spellStart"/>
      <w:r w:rsidR="00CA35B8" w:rsidRPr="00F24F84">
        <w:rPr>
          <w:i/>
          <w:iCs/>
        </w:rPr>
        <w:t>Additions</w:t>
      </w:r>
      <w:proofErr w:type="spellEnd"/>
      <w:r w:rsidR="00CA35B8" w:rsidRPr="00F24F84">
        <w:rPr>
          <w:i/>
          <w:iCs/>
        </w:rPr>
        <w:t xml:space="preserve"> pre </w:t>
      </w:r>
      <w:proofErr w:type="spellStart"/>
      <w:r w:rsidR="008B20F1" w:rsidRPr="00F24F84">
        <w:rPr>
          <w:i/>
          <w:iCs/>
        </w:rPr>
        <w:t>VirtualBox</w:t>
      </w:r>
      <w:proofErr w:type="spellEnd"/>
      <w:r w:rsidR="000D4E69">
        <w:t xml:space="preserve"> a odinštaloval som všetky hry</w:t>
      </w:r>
      <w:r w:rsidR="00AC52A0">
        <w:t>, ktoré sú prísne zakázané.</w:t>
      </w:r>
    </w:p>
    <w:p w14:paraId="386F7615" w14:textId="70ECE089" w:rsidR="00AE484E" w:rsidRDefault="00F7411B" w:rsidP="001F2DD2">
      <w:pPr>
        <w:pStyle w:val="SPtext"/>
      </w:pPr>
      <w:r>
        <w:t xml:space="preserve">V poslednom kroku som vytvoril používateľov, </w:t>
      </w:r>
      <w:r w:rsidR="008410CC">
        <w:t>skupiny a úložiská pomocou skript</w:t>
      </w:r>
      <w:r w:rsidR="00FA1F15">
        <w:t>u</w:t>
      </w:r>
      <w:r w:rsidR="00AE484E">
        <w:t>.</w:t>
      </w:r>
    </w:p>
    <w:p w14:paraId="3C38DA22" w14:textId="77777777" w:rsidR="00AE484E" w:rsidRDefault="00AE484E">
      <w:pPr>
        <w:rPr>
          <w:rFonts w:ascii="Arial" w:hAnsi="Arial"/>
        </w:rPr>
      </w:pPr>
      <w:r>
        <w:br w:type="page"/>
      </w:r>
    </w:p>
    <w:p w14:paraId="040B5F9B" w14:textId="0EEB2AD3" w:rsidR="004B334E" w:rsidRPr="006438A0" w:rsidRDefault="00312347" w:rsidP="00A03AC1">
      <w:pPr>
        <w:pStyle w:val="1SPnadpis1"/>
        <w:numPr>
          <w:ilvl w:val="0"/>
          <w:numId w:val="2"/>
        </w:numPr>
      </w:pPr>
      <w:bookmarkStart w:id="17" w:name="_Toc166072163"/>
      <w:r w:rsidRPr="00DD7113">
        <w:rPr>
          <w:sz w:val="32"/>
          <w:szCs w:val="24"/>
        </w:rPr>
        <w:lastRenderedPageBreak/>
        <w:t>Skript</w:t>
      </w:r>
      <w:bookmarkEnd w:id="17"/>
    </w:p>
    <w:p w14:paraId="4DB49035" w14:textId="767B8D1E" w:rsidR="006438A0" w:rsidRPr="0087269D" w:rsidRDefault="006438A0" w:rsidP="006438A0">
      <w:pPr>
        <w:pStyle w:val="SPtext"/>
      </w:pPr>
      <w:r>
        <w:t xml:space="preserve">Ako prvé som vytvoril nový súbor </w:t>
      </w:r>
      <w:r>
        <w:rPr>
          <w:i/>
          <w:iCs/>
        </w:rPr>
        <w:t xml:space="preserve">skript.sh </w:t>
      </w:r>
      <w:r>
        <w:t xml:space="preserve">v domovskom </w:t>
      </w:r>
      <w:r w:rsidR="005F5455">
        <w:t>priečinku</w:t>
      </w:r>
      <w:r>
        <w:t xml:space="preserve"> používateľa </w:t>
      </w:r>
      <w:r w:rsidRPr="00326E2C">
        <w:rPr>
          <w:i/>
          <w:iCs/>
        </w:rPr>
        <w:t>admin</w:t>
      </w:r>
      <w:r>
        <w:t xml:space="preserve">. Keďže som na písanie skriptu používal textový editor </w:t>
      </w:r>
      <w:proofErr w:type="spellStart"/>
      <w:r>
        <w:rPr>
          <w:i/>
          <w:iCs/>
        </w:rPr>
        <w:t>Nano</w:t>
      </w:r>
      <w:proofErr w:type="spellEnd"/>
      <w:r>
        <w:t xml:space="preserve">, tento súbor bolo jednoducho možné vytvoriť pomocou príkazu </w:t>
      </w:r>
      <w:proofErr w:type="spellStart"/>
      <w:r>
        <w:rPr>
          <w:i/>
          <w:iCs/>
        </w:rPr>
        <w:t>nano</w:t>
      </w:r>
      <w:proofErr w:type="spellEnd"/>
      <w:r>
        <w:rPr>
          <w:i/>
          <w:iCs/>
        </w:rPr>
        <w:t xml:space="preserve"> skript.sh</w:t>
      </w:r>
      <w:r>
        <w:t>. Pri písaní skriptu som postupoval podľa nasledujúcich krokov.</w:t>
      </w:r>
    </w:p>
    <w:p w14:paraId="5600C3D4" w14:textId="77777777" w:rsidR="006438A0" w:rsidRPr="006438A0" w:rsidRDefault="006438A0" w:rsidP="006438A0">
      <w:pPr>
        <w:pStyle w:val="SPtext"/>
      </w:pPr>
    </w:p>
    <w:p w14:paraId="19A845CD" w14:textId="579E8AA1" w:rsidR="006438A0" w:rsidRDefault="00427C05" w:rsidP="006438A0">
      <w:pPr>
        <w:pStyle w:val="1SPnadpis1"/>
        <w:numPr>
          <w:ilvl w:val="1"/>
          <w:numId w:val="2"/>
        </w:numPr>
        <w:ind w:left="993" w:hanging="633"/>
      </w:pPr>
      <w:bookmarkStart w:id="18" w:name="_Toc166072164"/>
      <w:r>
        <w:t>Vytvorenie skupín</w:t>
      </w:r>
      <w:bookmarkEnd w:id="18"/>
    </w:p>
    <w:p w14:paraId="30AE5DF9" w14:textId="77777777" w:rsidR="002851F9" w:rsidRDefault="002851F9" w:rsidP="002851F9">
      <w:pPr>
        <w:pStyle w:val="SPtext"/>
      </w:pPr>
      <w:r>
        <w:t>Vytvoril som dve skupiny – jednu pre manažérov a jednu pre pracovníkov</w:t>
      </w:r>
    </w:p>
    <w:p w14:paraId="3EEB001A" w14:textId="77777777" w:rsidR="002924BF" w:rsidRDefault="002851F9" w:rsidP="002924BF">
      <w:pPr>
        <w:pStyle w:val="SPtext"/>
        <w:keepNext/>
        <w:ind w:firstLine="0"/>
      </w:pPr>
      <w:r w:rsidRPr="002851F9">
        <w:rPr>
          <w:noProof/>
        </w:rPr>
        <w:drawing>
          <wp:inline distT="0" distB="0" distL="0" distR="0" wp14:anchorId="18D55D48" wp14:editId="3136AB56">
            <wp:extent cx="5760720" cy="3832860"/>
            <wp:effectExtent l="0" t="0" r="0" b="0"/>
            <wp:docPr id="13402523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523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1E19" w14:textId="396DB1D3" w:rsidR="002851F9" w:rsidRDefault="002924BF" w:rsidP="009F6E7E">
      <w:pPr>
        <w:pStyle w:val="SPpopisobrazku"/>
        <w:ind w:firstLine="0"/>
      </w:pPr>
      <w:bookmarkStart w:id="19" w:name="_Toc166072129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716EE">
        <w:rPr>
          <w:noProof/>
        </w:rPr>
        <w:t>10</w:t>
      </w:r>
      <w:r>
        <w:fldChar w:fldCharType="end"/>
      </w:r>
      <w:r>
        <w:t xml:space="preserve"> - Skript - Skupiny</w:t>
      </w:r>
      <w:bookmarkEnd w:id="19"/>
    </w:p>
    <w:p w14:paraId="1C187132" w14:textId="77777777" w:rsidR="00041B06" w:rsidRPr="00041B06" w:rsidRDefault="00041B06" w:rsidP="00041B06">
      <w:pPr>
        <w:pStyle w:val="SPtext"/>
      </w:pPr>
    </w:p>
    <w:p w14:paraId="63EDB10E" w14:textId="53FE4989" w:rsidR="002851F9" w:rsidRDefault="00F65A54" w:rsidP="006438A0">
      <w:pPr>
        <w:pStyle w:val="1SPnadpis1"/>
        <w:numPr>
          <w:ilvl w:val="1"/>
          <w:numId w:val="2"/>
        </w:numPr>
        <w:ind w:left="993" w:hanging="633"/>
      </w:pPr>
      <w:bookmarkStart w:id="20" w:name="_Toc166072165"/>
      <w:r>
        <w:t>Vytvorenie používateľov</w:t>
      </w:r>
      <w:bookmarkEnd w:id="20"/>
    </w:p>
    <w:p w14:paraId="719F92D9" w14:textId="6C2A57CC" w:rsidR="00041B06" w:rsidRDefault="00041B06" w:rsidP="00041B06">
      <w:pPr>
        <w:pStyle w:val="SPtext"/>
      </w:pPr>
      <w:r>
        <w:t xml:space="preserve">Najprv som si vytvoril </w:t>
      </w:r>
      <w:r w:rsidR="00651246">
        <w:t xml:space="preserve">jeden </w:t>
      </w:r>
      <w:r>
        <w:t>zoznam s</w:t>
      </w:r>
      <w:r w:rsidR="00651246">
        <w:t> </w:t>
      </w:r>
      <w:r>
        <w:t>menami</w:t>
      </w:r>
      <w:r w:rsidR="00651246">
        <w:t xml:space="preserve"> manažérov a jeden s menami pracovníkov. </w:t>
      </w:r>
      <w:r w:rsidR="001467BD">
        <w:t xml:space="preserve">Následne som pomocou </w:t>
      </w:r>
      <w:proofErr w:type="spellStart"/>
      <w:r w:rsidR="001467BD">
        <w:t>for</w:t>
      </w:r>
      <w:proofErr w:type="spellEnd"/>
      <w:r w:rsidR="001467BD">
        <w:t xml:space="preserve"> cyklov prechádzal tieto zoznamy a vytváral používateľov.</w:t>
      </w:r>
      <w:r w:rsidR="005B2325">
        <w:t xml:space="preserve"> </w:t>
      </w:r>
    </w:p>
    <w:p w14:paraId="34294A60" w14:textId="3E8B7E92" w:rsidR="001467BD" w:rsidRDefault="001467BD" w:rsidP="002E7921">
      <w:pPr>
        <w:pStyle w:val="SPtext"/>
        <w:ind w:firstLine="0"/>
      </w:pPr>
    </w:p>
    <w:p w14:paraId="4754A1AD" w14:textId="77777777" w:rsidR="002924BF" w:rsidRDefault="00713A4B" w:rsidP="002924BF">
      <w:pPr>
        <w:pStyle w:val="SPtext"/>
        <w:keepNext/>
        <w:ind w:firstLine="0"/>
      </w:pPr>
      <w:r w:rsidRPr="00713A4B">
        <w:rPr>
          <w:noProof/>
        </w:rPr>
        <w:lastRenderedPageBreak/>
        <w:drawing>
          <wp:inline distT="0" distB="0" distL="0" distR="0" wp14:anchorId="521A38E4" wp14:editId="2425ED2C">
            <wp:extent cx="5760720" cy="3837940"/>
            <wp:effectExtent l="0" t="0" r="0" b="0"/>
            <wp:docPr id="1999675138" name="Obrázok 1" descr="Obrázok, na ktorom je text, elektronika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75138" name="Obrázok 1" descr="Obrázok, na ktorom je text, elektronika, snímka obrazovky, softvér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9C2F" w14:textId="7C1829D3" w:rsidR="00530CAB" w:rsidRPr="009F6E7E" w:rsidRDefault="002924BF" w:rsidP="009F6E7E">
      <w:pPr>
        <w:pStyle w:val="SPpopisobrazku"/>
        <w:ind w:firstLine="0"/>
      </w:pPr>
      <w:bookmarkStart w:id="21" w:name="_Toc166072130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716EE">
        <w:rPr>
          <w:noProof/>
        </w:rPr>
        <w:t>11</w:t>
      </w:r>
      <w:r>
        <w:fldChar w:fldCharType="end"/>
      </w:r>
      <w:r>
        <w:t xml:space="preserve"> - Skript - Používatelia</w:t>
      </w:r>
      <w:bookmarkEnd w:id="21"/>
    </w:p>
    <w:p w14:paraId="5886165D" w14:textId="77777777" w:rsidR="00BC6009" w:rsidRDefault="00BC6009" w:rsidP="00454FBD">
      <w:pPr>
        <w:pStyle w:val="SPtext"/>
      </w:pPr>
    </w:p>
    <w:p w14:paraId="608A96D9" w14:textId="2E85A7E0" w:rsidR="00454FBD" w:rsidRDefault="00454FBD" w:rsidP="00454FBD">
      <w:pPr>
        <w:pStyle w:val="SPtext"/>
      </w:pPr>
      <w:r>
        <w:t xml:space="preserve">Vo </w:t>
      </w:r>
      <w:proofErr w:type="spellStart"/>
      <w:r>
        <w:t>for</w:t>
      </w:r>
      <w:proofErr w:type="spellEnd"/>
      <w:r>
        <w:t xml:space="preserve"> cykle najprv vytváram používateľov</w:t>
      </w:r>
      <w:r w:rsidR="0023606B">
        <w:t xml:space="preserve"> pomocou príkazu </w:t>
      </w:r>
      <w:proofErr w:type="spellStart"/>
      <w:r w:rsidR="0023606B">
        <w:rPr>
          <w:i/>
          <w:iCs/>
        </w:rPr>
        <w:t>useradd</w:t>
      </w:r>
      <w:proofErr w:type="spellEnd"/>
      <w:r w:rsidR="0023606B">
        <w:t xml:space="preserve">. </w:t>
      </w:r>
      <w:r w:rsidR="000D2631">
        <w:t xml:space="preserve">Pomocou prepínača </w:t>
      </w:r>
      <w:r w:rsidR="000D2631">
        <w:rPr>
          <w:i/>
          <w:iCs/>
        </w:rPr>
        <w:t xml:space="preserve">-g </w:t>
      </w:r>
      <w:proofErr w:type="spellStart"/>
      <w:r w:rsidR="000D2631">
        <w:rPr>
          <w:i/>
          <w:iCs/>
        </w:rPr>
        <w:t>manazer</w:t>
      </w:r>
      <w:proofErr w:type="spellEnd"/>
      <w:r w:rsidR="000D2631">
        <w:t xml:space="preserve"> </w:t>
      </w:r>
      <w:r w:rsidR="00841B26">
        <w:t xml:space="preserve">(resp. </w:t>
      </w:r>
      <w:r w:rsidR="00841B26">
        <w:rPr>
          <w:i/>
          <w:iCs/>
        </w:rPr>
        <w:t xml:space="preserve">-g </w:t>
      </w:r>
      <w:proofErr w:type="spellStart"/>
      <w:r w:rsidR="00841B26">
        <w:rPr>
          <w:i/>
          <w:iCs/>
        </w:rPr>
        <w:t>pr</w:t>
      </w:r>
      <w:r w:rsidR="00D77919">
        <w:rPr>
          <w:i/>
          <w:iCs/>
        </w:rPr>
        <w:t>a</w:t>
      </w:r>
      <w:r w:rsidR="00841B26">
        <w:rPr>
          <w:i/>
          <w:iCs/>
        </w:rPr>
        <w:t>covnik</w:t>
      </w:r>
      <w:proofErr w:type="spellEnd"/>
      <w:r w:rsidR="00841B26">
        <w:t xml:space="preserve">) </w:t>
      </w:r>
      <w:r w:rsidR="000D2631">
        <w:t>pridávam používateľovi</w:t>
      </w:r>
      <w:r w:rsidR="00841B26">
        <w:t xml:space="preserve"> príslušnú skupinu.</w:t>
      </w:r>
      <w:r w:rsidR="00D77919">
        <w:t xml:space="preserve"> Pomocou prepínača </w:t>
      </w:r>
      <w:r w:rsidR="00D77919">
        <w:rPr>
          <w:i/>
          <w:iCs/>
        </w:rPr>
        <w:t>-m</w:t>
      </w:r>
      <w:r w:rsidR="00D77919">
        <w:t xml:space="preserve"> vytváram každému používateľovi</w:t>
      </w:r>
      <w:r w:rsidR="00B0020D">
        <w:t xml:space="preserve"> svoj domovský priečinok</w:t>
      </w:r>
      <w:r w:rsidR="004865D9">
        <w:t>, ktorý bude slúžiť ako jeho vlastné úložisko</w:t>
      </w:r>
      <w:r w:rsidR="00FC036D">
        <w:t xml:space="preserve">. Pomocou </w:t>
      </w:r>
      <w:r w:rsidR="00FC036D">
        <w:rPr>
          <w:i/>
          <w:iCs/>
        </w:rPr>
        <w:t>$i</w:t>
      </w:r>
      <w:r w:rsidR="00FC036D">
        <w:t xml:space="preserve"> </w:t>
      </w:r>
      <w:r w:rsidR="00AC6CFD">
        <w:t xml:space="preserve">dám používateľovi meno zo zoznamu, ktorý prechádzam. </w:t>
      </w:r>
      <w:r w:rsidR="00BB24C6">
        <w:t xml:space="preserve">Nakoniec nastavím používateľovi heslo pomocou príkazu </w:t>
      </w:r>
      <w:proofErr w:type="spellStart"/>
      <w:r w:rsidR="00BB24C6">
        <w:rPr>
          <w:i/>
          <w:iCs/>
        </w:rPr>
        <w:t>sudo</w:t>
      </w:r>
      <w:proofErr w:type="spellEnd"/>
      <w:r w:rsidR="00BB24C6">
        <w:rPr>
          <w:i/>
          <w:iCs/>
        </w:rPr>
        <w:t xml:space="preserve"> </w:t>
      </w:r>
      <w:proofErr w:type="spellStart"/>
      <w:r w:rsidR="00BB24C6">
        <w:rPr>
          <w:i/>
          <w:iCs/>
        </w:rPr>
        <w:t>chpasswd</w:t>
      </w:r>
      <w:proofErr w:type="spellEnd"/>
      <w:r w:rsidR="00BB24C6">
        <w:t xml:space="preserve">. </w:t>
      </w:r>
    </w:p>
    <w:p w14:paraId="0E30F768" w14:textId="77777777" w:rsidR="007D2609" w:rsidRDefault="007D2609" w:rsidP="00454FBD">
      <w:pPr>
        <w:pStyle w:val="SPtext"/>
      </w:pPr>
    </w:p>
    <w:p w14:paraId="230F9015" w14:textId="7CB053CB" w:rsidR="007D2609" w:rsidRPr="00BB24C6" w:rsidRDefault="00C41C1E" w:rsidP="00454FBD">
      <w:pPr>
        <w:pStyle w:val="SPtext"/>
      </w:pPr>
      <w:r>
        <w:t xml:space="preserve">Zoznam </w:t>
      </w:r>
      <w:r w:rsidR="00446729">
        <w:t xml:space="preserve">vytvorených </w:t>
      </w:r>
      <w:r>
        <w:t>používateľov</w:t>
      </w:r>
      <w:r w:rsidR="00374003">
        <w:t>:</w:t>
      </w:r>
    </w:p>
    <w:tbl>
      <w:tblPr>
        <w:tblStyle w:val="Tabukasmriekou4zvraznenie4"/>
        <w:tblW w:w="4994" w:type="pct"/>
        <w:tblLook w:val="04A0" w:firstRow="1" w:lastRow="0" w:firstColumn="1" w:lastColumn="0" w:noHBand="0" w:noVBand="1"/>
      </w:tblPr>
      <w:tblGrid>
        <w:gridCol w:w="2924"/>
        <w:gridCol w:w="3200"/>
        <w:gridCol w:w="2927"/>
      </w:tblGrid>
      <w:tr w:rsidR="007D2609" w14:paraId="10C01913" w14:textId="77777777" w:rsidTr="00E57D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430A073F" w14:textId="2648EBD5" w:rsidR="007D2609" w:rsidRDefault="00632D2A" w:rsidP="00454FBD">
            <w:pPr>
              <w:pStyle w:val="SPtext"/>
              <w:ind w:firstLine="0"/>
            </w:pPr>
            <w:r>
              <w:t>Meno</w:t>
            </w:r>
          </w:p>
        </w:tc>
        <w:tc>
          <w:tcPr>
            <w:tcW w:w="1768" w:type="pct"/>
          </w:tcPr>
          <w:p w14:paraId="72C4E41C" w14:textId="44F65BF5" w:rsidR="007D2609" w:rsidRDefault="00632D2A" w:rsidP="00454FBD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Heslo</w:t>
            </w:r>
          </w:p>
        </w:tc>
        <w:tc>
          <w:tcPr>
            <w:tcW w:w="1617" w:type="pct"/>
          </w:tcPr>
          <w:p w14:paraId="066FF96A" w14:textId="6FEF859A" w:rsidR="007D2609" w:rsidRDefault="00C41C1E" w:rsidP="00454FBD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Skupina</w:t>
            </w:r>
          </w:p>
        </w:tc>
      </w:tr>
      <w:tr w:rsidR="007D2609" w14:paraId="6D26D3CD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348E9EE8" w14:textId="0D80D49A" w:rsidR="007D2609" w:rsidRDefault="00021685" w:rsidP="00454FBD">
            <w:pPr>
              <w:pStyle w:val="SPtext"/>
              <w:ind w:firstLine="0"/>
            </w:pPr>
            <w:proofErr w:type="spellStart"/>
            <w:r>
              <w:t>ManazerMichal</w:t>
            </w:r>
            <w:proofErr w:type="spellEnd"/>
          </w:p>
        </w:tc>
        <w:tc>
          <w:tcPr>
            <w:tcW w:w="1768" w:type="pct"/>
          </w:tcPr>
          <w:p w14:paraId="5E72FC2D" w14:textId="1AB3A64A" w:rsidR="007D2609" w:rsidRDefault="00021685" w:rsidP="00454FBD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SilneHesloManazerMichal</w:t>
            </w:r>
            <w:proofErr w:type="spellEnd"/>
          </w:p>
        </w:tc>
        <w:tc>
          <w:tcPr>
            <w:tcW w:w="1617" w:type="pct"/>
          </w:tcPr>
          <w:p w14:paraId="7C4138A4" w14:textId="5450A623" w:rsidR="007D2609" w:rsidRDefault="00C41C1E" w:rsidP="00454FBD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manazer</w:t>
            </w:r>
            <w:proofErr w:type="spellEnd"/>
          </w:p>
        </w:tc>
      </w:tr>
      <w:tr w:rsidR="00C41C1E" w14:paraId="2B7DC8FF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059852CB" w14:textId="0CBBFED3" w:rsidR="00C41C1E" w:rsidRDefault="00C41C1E" w:rsidP="00C41C1E">
            <w:pPr>
              <w:pStyle w:val="SPtext"/>
              <w:ind w:firstLine="0"/>
            </w:pPr>
            <w:proofErr w:type="spellStart"/>
            <w:r>
              <w:t>ManazerkaIveta</w:t>
            </w:r>
            <w:proofErr w:type="spellEnd"/>
          </w:p>
        </w:tc>
        <w:tc>
          <w:tcPr>
            <w:tcW w:w="1768" w:type="pct"/>
          </w:tcPr>
          <w:p w14:paraId="3FACD7D7" w14:textId="46755311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SilneHeslo</w:t>
            </w:r>
            <w:r w:rsidRPr="00021685">
              <w:t>ManazerkaIvet</w:t>
            </w:r>
            <w:proofErr w:type="spellEnd"/>
          </w:p>
        </w:tc>
        <w:tc>
          <w:tcPr>
            <w:tcW w:w="1617" w:type="pct"/>
          </w:tcPr>
          <w:p w14:paraId="64E11F61" w14:textId="7953DC3F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D4A97">
              <w:t>manazer</w:t>
            </w:r>
            <w:proofErr w:type="spellEnd"/>
          </w:p>
        </w:tc>
      </w:tr>
      <w:tr w:rsidR="00C41C1E" w14:paraId="6D02FAFA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1394A2AD" w14:textId="0E5FB89A" w:rsidR="00C41C1E" w:rsidRDefault="00C41C1E" w:rsidP="00C41C1E">
            <w:pPr>
              <w:pStyle w:val="SPtext"/>
              <w:ind w:firstLine="0"/>
            </w:pPr>
            <w:proofErr w:type="spellStart"/>
            <w:r>
              <w:t>ManazerMilan</w:t>
            </w:r>
            <w:proofErr w:type="spellEnd"/>
          </w:p>
        </w:tc>
        <w:tc>
          <w:tcPr>
            <w:tcW w:w="1768" w:type="pct"/>
          </w:tcPr>
          <w:p w14:paraId="483177A0" w14:textId="64FC3ED0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SilneHesloManazerMilan</w:t>
            </w:r>
            <w:proofErr w:type="spellEnd"/>
          </w:p>
        </w:tc>
        <w:tc>
          <w:tcPr>
            <w:tcW w:w="1617" w:type="pct"/>
          </w:tcPr>
          <w:p w14:paraId="2CC7187B" w14:textId="190178EE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D4A97">
              <w:t>manazer</w:t>
            </w:r>
            <w:proofErr w:type="spellEnd"/>
          </w:p>
        </w:tc>
      </w:tr>
      <w:tr w:rsidR="007D2609" w14:paraId="4E3F64CA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26632FEC" w14:textId="0E3EB4B0" w:rsidR="007D2609" w:rsidRDefault="00021685" w:rsidP="00454FBD">
            <w:pPr>
              <w:pStyle w:val="SPtext"/>
              <w:ind w:firstLine="0"/>
            </w:pPr>
            <w:r>
              <w:t>Jaroslav</w:t>
            </w:r>
          </w:p>
        </w:tc>
        <w:tc>
          <w:tcPr>
            <w:tcW w:w="1768" w:type="pct"/>
          </w:tcPr>
          <w:p w14:paraId="4632482D" w14:textId="4091957A" w:rsidR="007D2609" w:rsidRDefault="00C41C1E" w:rsidP="00454FBD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HesloJaroslav1</w:t>
            </w:r>
          </w:p>
        </w:tc>
        <w:tc>
          <w:tcPr>
            <w:tcW w:w="1617" w:type="pct"/>
          </w:tcPr>
          <w:p w14:paraId="1207BF37" w14:textId="151D3AC7" w:rsidR="007D2609" w:rsidRDefault="00C41C1E" w:rsidP="00454FBD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631D9B87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710A81FB" w14:textId="52AB5970" w:rsidR="00C41C1E" w:rsidRDefault="00C41C1E" w:rsidP="00C41C1E">
            <w:pPr>
              <w:pStyle w:val="SPtext"/>
              <w:ind w:firstLine="0"/>
            </w:pPr>
            <w:r>
              <w:t>Zdenka</w:t>
            </w:r>
          </w:p>
        </w:tc>
        <w:tc>
          <w:tcPr>
            <w:tcW w:w="1768" w:type="pct"/>
          </w:tcPr>
          <w:p w14:paraId="3B2969E7" w14:textId="14675F87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HesloZdenka2</w:t>
            </w:r>
          </w:p>
        </w:tc>
        <w:tc>
          <w:tcPr>
            <w:tcW w:w="1617" w:type="pct"/>
          </w:tcPr>
          <w:p w14:paraId="3ED0962A" w14:textId="0B4A6371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2250A3D8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01E474D2" w14:textId="3D63D3DE" w:rsidR="00C41C1E" w:rsidRDefault="00C41C1E" w:rsidP="00C41C1E">
            <w:pPr>
              <w:pStyle w:val="SPtext"/>
              <w:ind w:firstLine="0"/>
            </w:pPr>
            <w:r>
              <w:lastRenderedPageBreak/>
              <w:t>Eugen</w:t>
            </w:r>
          </w:p>
        </w:tc>
        <w:tc>
          <w:tcPr>
            <w:tcW w:w="1768" w:type="pct"/>
          </w:tcPr>
          <w:p w14:paraId="3462498C" w14:textId="5910D73C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HesloEugen3</w:t>
            </w:r>
          </w:p>
        </w:tc>
        <w:tc>
          <w:tcPr>
            <w:tcW w:w="1617" w:type="pct"/>
          </w:tcPr>
          <w:p w14:paraId="39AC4E9D" w14:textId="0027C4F4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56380BD9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0AAA61E6" w14:textId="7CE3822B" w:rsidR="00C41C1E" w:rsidRDefault="00C41C1E" w:rsidP="00C41C1E">
            <w:pPr>
              <w:pStyle w:val="SPtext"/>
              <w:ind w:firstLine="0"/>
            </w:pPr>
            <w:proofErr w:type="spellStart"/>
            <w:r>
              <w:t>Florian</w:t>
            </w:r>
            <w:proofErr w:type="spellEnd"/>
          </w:p>
        </w:tc>
        <w:tc>
          <w:tcPr>
            <w:tcW w:w="1768" w:type="pct"/>
          </w:tcPr>
          <w:p w14:paraId="457A7285" w14:textId="39833A35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HesloFlorian4</w:t>
            </w:r>
          </w:p>
        </w:tc>
        <w:tc>
          <w:tcPr>
            <w:tcW w:w="1617" w:type="pct"/>
          </w:tcPr>
          <w:p w14:paraId="05883A7A" w14:textId="011BDE2C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24CEC6CD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3F2B6025" w14:textId="124A0D64" w:rsidR="00C41C1E" w:rsidRDefault="00C41C1E" w:rsidP="00C41C1E">
            <w:pPr>
              <w:pStyle w:val="SPtext"/>
              <w:ind w:firstLine="0"/>
            </w:pPr>
            <w:r>
              <w:t>Dorota</w:t>
            </w:r>
          </w:p>
        </w:tc>
        <w:tc>
          <w:tcPr>
            <w:tcW w:w="1768" w:type="pct"/>
          </w:tcPr>
          <w:p w14:paraId="7E143CE3" w14:textId="7A73E8DD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HesloDorota5</w:t>
            </w:r>
          </w:p>
        </w:tc>
        <w:tc>
          <w:tcPr>
            <w:tcW w:w="1617" w:type="pct"/>
          </w:tcPr>
          <w:p w14:paraId="6970BB4F" w14:textId="63C6E186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06ADE9B8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2BAD7F0A" w14:textId="3DBF5C24" w:rsidR="00C41C1E" w:rsidRDefault="00C41C1E" w:rsidP="00C41C1E">
            <w:pPr>
              <w:pStyle w:val="SPtext"/>
              <w:ind w:firstLine="0"/>
            </w:pPr>
            <w:r>
              <w:t>Dana</w:t>
            </w:r>
          </w:p>
        </w:tc>
        <w:tc>
          <w:tcPr>
            <w:tcW w:w="1768" w:type="pct"/>
          </w:tcPr>
          <w:p w14:paraId="39EF70EF" w14:textId="44574F42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HesloDana6</w:t>
            </w:r>
          </w:p>
        </w:tc>
        <w:tc>
          <w:tcPr>
            <w:tcW w:w="1617" w:type="pct"/>
          </w:tcPr>
          <w:p w14:paraId="31CC538C" w14:textId="68F02276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75B9E846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58EBF2BC" w14:textId="23A09529" w:rsidR="00C41C1E" w:rsidRDefault="00C41C1E" w:rsidP="00C41C1E">
            <w:pPr>
              <w:pStyle w:val="SPtext"/>
              <w:ind w:firstLine="0"/>
            </w:pPr>
            <w:r>
              <w:t>Vojtech</w:t>
            </w:r>
          </w:p>
        </w:tc>
        <w:tc>
          <w:tcPr>
            <w:tcW w:w="1768" w:type="pct"/>
          </w:tcPr>
          <w:p w14:paraId="6ECC0DA8" w14:textId="3781B835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HesloVojtech7</w:t>
            </w:r>
          </w:p>
        </w:tc>
        <w:tc>
          <w:tcPr>
            <w:tcW w:w="1617" w:type="pct"/>
          </w:tcPr>
          <w:p w14:paraId="2534CD6F" w14:textId="0D301C19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21885C2C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7810B42C" w14:textId="38EC7B59" w:rsidR="00C41C1E" w:rsidRDefault="00C41C1E" w:rsidP="00C41C1E">
            <w:pPr>
              <w:pStyle w:val="SPtext"/>
              <w:ind w:firstLine="0"/>
            </w:pPr>
            <w:r>
              <w:t>Stanislava</w:t>
            </w:r>
          </w:p>
        </w:tc>
        <w:tc>
          <w:tcPr>
            <w:tcW w:w="1768" w:type="pct"/>
          </w:tcPr>
          <w:p w14:paraId="33DCE7CF" w14:textId="4DF80CFB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HesloStanislava8</w:t>
            </w:r>
          </w:p>
        </w:tc>
        <w:tc>
          <w:tcPr>
            <w:tcW w:w="1617" w:type="pct"/>
          </w:tcPr>
          <w:p w14:paraId="3CB5B25D" w14:textId="2296BB5A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1098C1E8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0744DB48" w14:textId="27F1C6ED" w:rsidR="00C41C1E" w:rsidRDefault="00C41C1E" w:rsidP="00C41C1E">
            <w:pPr>
              <w:pStyle w:val="SPtext"/>
              <w:ind w:firstLine="0"/>
            </w:pPr>
            <w:proofErr w:type="spellStart"/>
            <w:r>
              <w:t>Blazej</w:t>
            </w:r>
            <w:proofErr w:type="spellEnd"/>
          </w:p>
        </w:tc>
        <w:tc>
          <w:tcPr>
            <w:tcW w:w="1768" w:type="pct"/>
          </w:tcPr>
          <w:p w14:paraId="779CFDB8" w14:textId="68F9C081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HesloBlazej9</w:t>
            </w:r>
          </w:p>
        </w:tc>
        <w:tc>
          <w:tcPr>
            <w:tcW w:w="1617" w:type="pct"/>
          </w:tcPr>
          <w:p w14:paraId="5CBE6E42" w14:textId="4C526A54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76165CB2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4F539249" w14:textId="724ACE3E" w:rsidR="00C41C1E" w:rsidRDefault="00C41C1E" w:rsidP="00C41C1E">
            <w:pPr>
              <w:pStyle w:val="SPtext"/>
              <w:ind w:firstLine="0"/>
            </w:pPr>
            <w:r>
              <w:t>Ivana</w:t>
            </w:r>
          </w:p>
        </w:tc>
        <w:tc>
          <w:tcPr>
            <w:tcW w:w="1768" w:type="pct"/>
          </w:tcPr>
          <w:p w14:paraId="541FCC6A" w14:textId="699F02F0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HesloIvana10</w:t>
            </w:r>
          </w:p>
        </w:tc>
        <w:tc>
          <w:tcPr>
            <w:tcW w:w="1617" w:type="pct"/>
          </w:tcPr>
          <w:p w14:paraId="62F1ECCD" w14:textId="153FDB1D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493AC8A3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52EF0BE7" w14:textId="691FC4DC" w:rsidR="00C41C1E" w:rsidRDefault="00C41C1E" w:rsidP="00C41C1E">
            <w:pPr>
              <w:pStyle w:val="SPtext"/>
              <w:ind w:firstLine="0"/>
            </w:pPr>
            <w:proofErr w:type="spellStart"/>
            <w:r>
              <w:t>Kristof</w:t>
            </w:r>
            <w:proofErr w:type="spellEnd"/>
          </w:p>
        </w:tc>
        <w:tc>
          <w:tcPr>
            <w:tcW w:w="1768" w:type="pct"/>
          </w:tcPr>
          <w:p w14:paraId="37A884D8" w14:textId="619B65C9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HesloKristof11</w:t>
            </w:r>
          </w:p>
        </w:tc>
        <w:tc>
          <w:tcPr>
            <w:tcW w:w="1617" w:type="pct"/>
          </w:tcPr>
          <w:p w14:paraId="56FD29D6" w14:textId="30BBD50E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12E51040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50BFA035" w14:textId="64E10088" w:rsidR="00C41C1E" w:rsidRDefault="00C41C1E" w:rsidP="00C41C1E">
            <w:pPr>
              <w:pStyle w:val="SPtext"/>
              <w:ind w:firstLine="0"/>
            </w:pPr>
            <w:r>
              <w:t>Danka</w:t>
            </w:r>
          </w:p>
        </w:tc>
        <w:tc>
          <w:tcPr>
            <w:tcW w:w="1768" w:type="pct"/>
          </w:tcPr>
          <w:p w14:paraId="6271EA0B" w14:textId="283411ED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HesloDanka12</w:t>
            </w:r>
          </w:p>
        </w:tc>
        <w:tc>
          <w:tcPr>
            <w:tcW w:w="1617" w:type="pct"/>
          </w:tcPr>
          <w:p w14:paraId="472C8B33" w14:textId="02A178A3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</w:tbl>
    <w:p w14:paraId="5D15FF9F" w14:textId="666299B4" w:rsidR="003E029F" w:rsidRDefault="00BC6009" w:rsidP="003E029F">
      <w:pPr>
        <w:pStyle w:val="SPtext"/>
      </w:pPr>
      <w:r>
        <w:t xml:space="preserve">Používatelia si budú môcť zmeniť heslo neskôr, </w:t>
      </w:r>
      <w:r w:rsidR="00E57D17">
        <w:t>uvedené heslá slúžia len ako dočasné</w:t>
      </w:r>
      <w:r w:rsidR="00B32270">
        <w:t>, aby sa mohli používatelia prihlásiť do účtu</w:t>
      </w:r>
      <w:r w:rsidR="00E57D17">
        <w:t>.</w:t>
      </w:r>
    </w:p>
    <w:p w14:paraId="6DC7A49B" w14:textId="77777777" w:rsidR="00E85E7B" w:rsidRPr="00E85E7B" w:rsidRDefault="00E85E7B" w:rsidP="00854B74">
      <w:pPr>
        <w:pStyle w:val="SPtext"/>
        <w:ind w:firstLine="0"/>
      </w:pPr>
    </w:p>
    <w:p w14:paraId="6462EE5C" w14:textId="602F5624" w:rsidR="002851F9" w:rsidRDefault="00E96649" w:rsidP="00A6130A">
      <w:pPr>
        <w:pStyle w:val="1SPnadpis1"/>
        <w:numPr>
          <w:ilvl w:val="2"/>
          <w:numId w:val="2"/>
        </w:numPr>
        <w:ind w:left="1276" w:hanging="850"/>
      </w:pPr>
      <w:bookmarkStart w:id="22" w:name="_Toc166072166"/>
      <w:r>
        <w:t xml:space="preserve">Zmena práv </w:t>
      </w:r>
      <w:r w:rsidR="005F5455">
        <w:t>domovských priečinkov</w:t>
      </w:r>
      <w:bookmarkEnd w:id="22"/>
    </w:p>
    <w:p w14:paraId="1DC883C8" w14:textId="2FE6C9EB" w:rsidR="00497646" w:rsidRDefault="001C27F6" w:rsidP="00497646">
      <w:pPr>
        <w:pStyle w:val="SPtext"/>
      </w:pPr>
      <w:r>
        <w:t>Ak by sme si teraz zobrazili rozšírené informácie o domovských priečinkoch</w:t>
      </w:r>
      <w:r w:rsidR="005E3F72">
        <w:t xml:space="preserve"> </w:t>
      </w:r>
      <w:r w:rsidR="005E3F72" w:rsidRPr="005E3F72">
        <w:rPr>
          <w:i/>
          <w:iCs/>
        </w:rPr>
        <w:t xml:space="preserve">(príkaz </w:t>
      </w:r>
      <w:proofErr w:type="spellStart"/>
      <w:r w:rsidR="005E3F72" w:rsidRPr="005E3F72">
        <w:rPr>
          <w:i/>
          <w:iCs/>
        </w:rPr>
        <w:t>ls</w:t>
      </w:r>
      <w:proofErr w:type="spellEnd"/>
      <w:r w:rsidR="005E3F72" w:rsidRPr="005E3F72">
        <w:rPr>
          <w:i/>
          <w:iCs/>
        </w:rPr>
        <w:t xml:space="preserve"> -l)</w:t>
      </w:r>
      <w:r w:rsidR="00023A19">
        <w:t>, môžeme vidieť, že všetci zo skupiny majú</w:t>
      </w:r>
      <w:r w:rsidR="005E3F72">
        <w:t xml:space="preserve"> práva na </w:t>
      </w:r>
      <w:proofErr w:type="spellStart"/>
      <w:r w:rsidR="005E3F72">
        <w:rPr>
          <w:i/>
          <w:iCs/>
        </w:rPr>
        <w:t>read</w:t>
      </w:r>
      <w:proofErr w:type="spellEnd"/>
      <w:r w:rsidR="005E3F72">
        <w:t xml:space="preserve"> a </w:t>
      </w:r>
      <w:proofErr w:type="spellStart"/>
      <w:r w:rsidR="005E3F72">
        <w:rPr>
          <w:i/>
          <w:iCs/>
        </w:rPr>
        <w:t>execute</w:t>
      </w:r>
      <w:proofErr w:type="spellEnd"/>
      <w:r w:rsidR="005E3F72">
        <w:t>.</w:t>
      </w:r>
    </w:p>
    <w:p w14:paraId="48BA9BB3" w14:textId="3F88CE05" w:rsidR="00C2234B" w:rsidRDefault="00C2234B" w:rsidP="00A6130A">
      <w:pPr>
        <w:pStyle w:val="SPtext"/>
      </w:pPr>
      <w:r w:rsidRPr="00C2234B">
        <w:t>V</w:t>
      </w:r>
      <w:r>
        <w:t> </w:t>
      </w:r>
      <w:r w:rsidRPr="00C2234B">
        <w:t>skutočnosti</w:t>
      </w:r>
      <w:r>
        <w:t xml:space="preserve"> by toto riešenie </w:t>
      </w:r>
      <w:r w:rsidR="00811791">
        <w:t>nebolo ideálne, preto</w:t>
      </w:r>
      <w:r w:rsidR="00B14024">
        <w:t xml:space="preserve"> </w:t>
      </w:r>
      <w:r w:rsidR="00713592">
        <w:t>odstránim všetky práva pre skupinu pomocou príkazu</w:t>
      </w:r>
      <w:r w:rsidR="00F350A5">
        <w:t xml:space="preserve"> </w:t>
      </w:r>
      <w:proofErr w:type="spellStart"/>
      <w:r w:rsidR="00F350A5">
        <w:rPr>
          <w:i/>
          <w:iCs/>
        </w:rPr>
        <w:t>sudo</w:t>
      </w:r>
      <w:proofErr w:type="spellEnd"/>
      <w:r w:rsidR="00F350A5">
        <w:rPr>
          <w:i/>
          <w:iCs/>
        </w:rPr>
        <w:t xml:space="preserve"> </w:t>
      </w:r>
      <w:proofErr w:type="spellStart"/>
      <w:r w:rsidR="00F350A5">
        <w:rPr>
          <w:i/>
          <w:iCs/>
        </w:rPr>
        <w:t>chmod</w:t>
      </w:r>
      <w:proofErr w:type="spellEnd"/>
      <w:r w:rsidR="00F350A5">
        <w:rPr>
          <w:i/>
          <w:iCs/>
        </w:rPr>
        <w:t xml:space="preserve"> -R g-</w:t>
      </w:r>
      <w:proofErr w:type="spellStart"/>
      <w:r w:rsidR="00F350A5">
        <w:rPr>
          <w:i/>
          <w:iCs/>
        </w:rPr>
        <w:t>rx</w:t>
      </w:r>
      <w:proofErr w:type="spellEnd"/>
      <w:r w:rsidR="00F350A5">
        <w:rPr>
          <w:i/>
          <w:iCs/>
        </w:rPr>
        <w:t xml:space="preserve"> </w:t>
      </w:r>
      <w:r w:rsidR="00FF0B3A">
        <w:rPr>
          <w:i/>
          <w:iCs/>
        </w:rPr>
        <w:t>/</w:t>
      </w:r>
      <w:proofErr w:type="spellStart"/>
      <w:r w:rsidR="00FF0B3A">
        <w:rPr>
          <w:i/>
          <w:iCs/>
        </w:rPr>
        <w:t>home</w:t>
      </w:r>
      <w:proofErr w:type="spellEnd"/>
      <w:r w:rsidR="00FF0B3A">
        <w:rPr>
          <w:i/>
          <w:iCs/>
        </w:rPr>
        <w:t>/</w:t>
      </w:r>
      <w:r w:rsidR="00F350A5">
        <w:rPr>
          <w:i/>
          <w:iCs/>
        </w:rPr>
        <w:t>*</w:t>
      </w:r>
      <w:r w:rsidR="00497646">
        <w:t xml:space="preserve"> </w:t>
      </w:r>
    </w:p>
    <w:p w14:paraId="10C0EFEC" w14:textId="02B73757" w:rsidR="005F31DE" w:rsidRDefault="005F31DE" w:rsidP="00A6130A">
      <w:pPr>
        <w:pStyle w:val="SPtext"/>
      </w:pPr>
      <w:r>
        <w:t xml:space="preserve">Na obrázkoch nižšie môžeme vidieť </w:t>
      </w:r>
      <w:r w:rsidR="003D66E4">
        <w:t>upravené práva priečinkov.</w:t>
      </w:r>
    </w:p>
    <w:tbl>
      <w:tblPr>
        <w:tblStyle w:val="Mriekatabuky"/>
        <w:tblW w:w="49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A16C83" w14:paraId="52D3C42B" w14:textId="77777777" w:rsidTr="002A64AE">
        <w:tc>
          <w:tcPr>
            <w:tcW w:w="2500" w:type="pct"/>
            <w:vAlign w:val="center"/>
          </w:tcPr>
          <w:p w14:paraId="2FECE4B8" w14:textId="77777777" w:rsidR="002924BF" w:rsidRDefault="00E47C2C" w:rsidP="002924BF">
            <w:pPr>
              <w:pStyle w:val="SPtext"/>
              <w:keepNext/>
              <w:ind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6C12A0A" wp14:editId="20D1D9C3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412750</wp:posOffset>
                      </wp:positionV>
                      <wp:extent cx="107950" cy="997585"/>
                      <wp:effectExtent l="0" t="0" r="25400" b="12065"/>
                      <wp:wrapNone/>
                      <wp:docPr id="751345883" name="Obdĺžnik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997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E4560E" id="Obdĺžnik 1" o:spid="_x0000_s1026" style="position:absolute;margin-left:11pt;margin-top:32.5pt;width:8.5pt;height:7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" filled="f" strokecolor="red" strokeweight="1pt"/>
                  </w:pict>
                </mc:Fallback>
              </mc:AlternateContent>
            </w:r>
            <w:r w:rsidR="00A16C83" w:rsidRPr="00CE2AD4">
              <w:rPr>
                <w:noProof/>
              </w:rPr>
              <w:drawing>
                <wp:inline distT="0" distB="0" distL="0" distR="0" wp14:anchorId="4F98BFE5" wp14:editId="53D5DA98">
                  <wp:extent cx="2700000" cy="1797619"/>
                  <wp:effectExtent l="0" t="0" r="5715" b="0"/>
                  <wp:docPr id="1544235051" name="Obrázok 1" descr="Obrázok, na ktorom je text, snímka obrazovky, softvér, displej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015423" name="Obrázok 1" descr="Obrázok, na ktorom je text, snímka obrazovky, softvér, displej&#10;&#10;Automaticky generovaný popis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79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D6751" w14:textId="37322FDF" w:rsidR="00A16C83" w:rsidRDefault="002924BF" w:rsidP="00567792">
            <w:pPr>
              <w:pStyle w:val="SPpopisobrazku"/>
              <w:ind w:firstLine="0"/>
            </w:pPr>
            <w:bookmarkStart w:id="23" w:name="_Toc166072131"/>
            <w:r>
              <w:t xml:space="preserve">Obrázok </w:t>
            </w:r>
            <w:r>
              <w:fldChar w:fldCharType="begin"/>
            </w:r>
            <w:r>
              <w:instrText xml:space="preserve"> SEQ Obrázok \* ARABIC </w:instrText>
            </w:r>
            <w:r>
              <w:fldChar w:fldCharType="separate"/>
            </w:r>
            <w:r w:rsidR="007716EE">
              <w:rPr>
                <w:noProof/>
              </w:rPr>
              <w:t>12</w:t>
            </w:r>
            <w:r>
              <w:fldChar w:fldCharType="end"/>
            </w:r>
            <w:r>
              <w:t xml:space="preserve"> - Zmena práv - Pred</w:t>
            </w:r>
            <w:bookmarkEnd w:id="23"/>
          </w:p>
        </w:tc>
        <w:tc>
          <w:tcPr>
            <w:tcW w:w="2500" w:type="pct"/>
            <w:vAlign w:val="center"/>
          </w:tcPr>
          <w:p w14:paraId="60A51821" w14:textId="77777777" w:rsidR="002924BF" w:rsidRDefault="00E47C2C" w:rsidP="002924BF">
            <w:pPr>
              <w:pStyle w:val="SPtext"/>
              <w:keepNext/>
              <w:ind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7B9AE9" wp14:editId="10369A3B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411480</wp:posOffset>
                      </wp:positionV>
                      <wp:extent cx="102870" cy="997585"/>
                      <wp:effectExtent l="0" t="0" r="11430" b="12065"/>
                      <wp:wrapNone/>
                      <wp:docPr id="1133336987" name="Obdĺžnik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" cy="997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D35365" id="Obdĺžnik 1" o:spid="_x0000_s1026" style="position:absolute;margin-left:11.55pt;margin-top:32.4pt;width:8.1pt;height:7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u0FfgIAAF4FAAAOAAAAZHJzL2Uyb0RvYy54bWysVE1v2zAMvQ/YfxB0X20Hz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" filled="f" strokecolor="red" strokeweight="1pt"/>
                  </w:pict>
                </mc:Fallback>
              </mc:AlternateContent>
            </w:r>
            <w:r w:rsidR="00307159" w:rsidRPr="00307159">
              <w:rPr>
                <w:noProof/>
              </w:rPr>
              <w:drawing>
                <wp:inline distT="0" distB="0" distL="0" distR="0" wp14:anchorId="50F9DD88" wp14:editId="78A87228">
                  <wp:extent cx="2700000" cy="1801190"/>
                  <wp:effectExtent l="0" t="0" r="5715" b="8890"/>
                  <wp:docPr id="1974543893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54389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16BDC" w14:textId="56FE64E0" w:rsidR="00A16C83" w:rsidRDefault="002924BF" w:rsidP="00567792">
            <w:pPr>
              <w:pStyle w:val="SPpopisobrazku"/>
              <w:ind w:firstLine="0"/>
            </w:pPr>
            <w:bookmarkStart w:id="24" w:name="_Toc166072132"/>
            <w:r>
              <w:t xml:space="preserve">Obrázok </w:t>
            </w:r>
            <w:r>
              <w:fldChar w:fldCharType="begin"/>
            </w:r>
            <w:r>
              <w:instrText xml:space="preserve"> SEQ Obrázok \* ARABIC </w:instrText>
            </w:r>
            <w:r>
              <w:fldChar w:fldCharType="separate"/>
            </w:r>
            <w:r w:rsidR="007716EE">
              <w:rPr>
                <w:noProof/>
              </w:rPr>
              <w:t>13</w:t>
            </w:r>
            <w:r>
              <w:fldChar w:fldCharType="end"/>
            </w:r>
            <w:r>
              <w:t xml:space="preserve"> - Zmena práv - Po</w:t>
            </w:r>
            <w:bookmarkEnd w:id="24"/>
          </w:p>
        </w:tc>
      </w:tr>
    </w:tbl>
    <w:p w14:paraId="565F18F5" w14:textId="77777777" w:rsidR="00A16C83" w:rsidRDefault="00A16C83" w:rsidP="00A6130A">
      <w:pPr>
        <w:pStyle w:val="SPtext"/>
      </w:pPr>
    </w:p>
    <w:p w14:paraId="53F54606" w14:textId="77777777" w:rsidR="00F350A5" w:rsidRPr="00F350A5" w:rsidRDefault="00F350A5" w:rsidP="00A6130A">
      <w:pPr>
        <w:pStyle w:val="SPtext"/>
      </w:pPr>
    </w:p>
    <w:p w14:paraId="1811C905" w14:textId="7130521A" w:rsidR="005E3F72" w:rsidRDefault="005E3F72" w:rsidP="00CE2AD4">
      <w:pPr>
        <w:pStyle w:val="SPtext"/>
        <w:ind w:firstLine="0"/>
      </w:pPr>
    </w:p>
    <w:p w14:paraId="3E904D6A" w14:textId="77777777" w:rsidR="00CE2AD4" w:rsidRDefault="00CE2AD4" w:rsidP="00CE2AD4">
      <w:pPr>
        <w:pStyle w:val="SPtext"/>
      </w:pPr>
    </w:p>
    <w:p w14:paraId="646BA3D2" w14:textId="77777777" w:rsidR="00CE2AD4" w:rsidRPr="00CE2AD4" w:rsidRDefault="00CE2AD4" w:rsidP="00CE2AD4">
      <w:pPr>
        <w:pStyle w:val="SPtext"/>
      </w:pPr>
    </w:p>
    <w:p w14:paraId="60540530" w14:textId="03F9DA97" w:rsidR="00B0020D" w:rsidRDefault="00D35257" w:rsidP="006438A0">
      <w:pPr>
        <w:pStyle w:val="1SPnadpis1"/>
        <w:numPr>
          <w:ilvl w:val="1"/>
          <w:numId w:val="2"/>
        </w:numPr>
        <w:ind w:left="993" w:hanging="633"/>
      </w:pPr>
      <w:bookmarkStart w:id="25" w:name="_Toc166072167"/>
      <w:r>
        <w:t>Vytvorenie zdieľaných priečinkov</w:t>
      </w:r>
      <w:bookmarkEnd w:id="25"/>
    </w:p>
    <w:p w14:paraId="30B832A0" w14:textId="77777777" w:rsidR="002924BF" w:rsidRDefault="006B3D21" w:rsidP="002924BF">
      <w:pPr>
        <w:pStyle w:val="SPtext"/>
        <w:keepNext/>
        <w:ind w:firstLine="0"/>
      </w:pPr>
      <w:r w:rsidRPr="006B3D21">
        <w:rPr>
          <w:noProof/>
        </w:rPr>
        <w:drawing>
          <wp:inline distT="0" distB="0" distL="0" distR="0" wp14:anchorId="52E4C237" wp14:editId="0EE7B4C0">
            <wp:extent cx="5760720" cy="3827780"/>
            <wp:effectExtent l="0" t="0" r="0" b="1270"/>
            <wp:docPr id="1321770244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70244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4277" w14:textId="122920F3" w:rsidR="006B3D21" w:rsidRDefault="002924BF" w:rsidP="00567792">
      <w:pPr>
        <w:pStyle w:val="SPpopisobrazku"/>
        <w:ind w:firstLine="0"/>
      </w:pPr>
      <w:bookmarkStart w:id="26" w:name="_Toc166072133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716EE">
        <w:rPr>
          <w:noProof/>
        </w:rPr>
        <w:t>14</w:t>
      </w:r>
      <w:r>
        <w:fldChar w:fldCharType="end"/>
      </w:r>
      <w:r>
        <w:t xml:space="preserve"> - Skript - Zdieľané priečinky</w:t>
      </w:r>
      <w:bookmarkEnd w:id="26"/>
    </w:p>
    <w:p w14:paraId="5D23DDDE" w14:textId="77777777" w:rsidR="00567792" w:rsidRDefault="00567792" w:rsidP="006B3D21">
      <w:pPr>
        <w:pStyle w:val="SPtext"/>
      </w:pPr>
    </w:p>
    <w:p w14:paraId="631FE26E" w14:textId="4D33F3FC" w:rsidR="006B3D21" w:rsidRDefault="006B3D21" w:rsidP="006B3D21">
      <w:pPr>
        <w:pStyle w:val="SPtext"/>
      </w:pPr>
      <w:r>
        <w:t>V prvom kroku som vytvoril</w:t>
      </w:r>
      <w:r w:rsidR="00890BCC">
        <w:t xml:space="preserve"> priečinok s názvom </w:t>
      </w:r>
      <w:proofErr w:type="spellStart"/>
      <w:r w:rsidR="00890BCC">
        <w:rPr>
          <w:i/>
          <w:iCs/>
        </w:rPr>
        <w:t>shared</w:t>
      </w:r>
      <w:proofErr w:type="spellEnd"/>
      <w:r w:rsidR="00890BCC">
        <w:t xml:space="preserve"> v priečinku </w:t>
      </w:r>
      <w:r w:rsidR="00890BCC" w:rsidRPr="00890BCC">
        <w:rPr>
          <w:i/>
          <w:iCs/>
        </w:rPr>
        <w:t>/</w:t>
      </w:r>
      <w:proofErr w:type="spellStart"/>
      <w:r w:rsidR="00890BCC" w:rsidRPr="00890BCC">
        <w:rPr>
          <w:i/>
          <w:iCs/>
        </w:rPr>
        <w:t>home</w:t>
      </w:r>
      <w:proofErr w:type="spellEnd"/>
      <w:r w:rsidR="00D318D4">
        <w:t xml:space="preserve"> pomocou príkazu </w:t>
      </w:r>
      <w:proofErr w:type="spellStart"/>
      <w:r w:rsidR="00D318D4">
        <w:rPr>
          <w:i/>
          <w:iCs/>
        </w:rPr>
        <w:t>mkdir</w:t>
      </w:r>
      <w:proofErr w:type="spellEnd"/>
      <w:r w:rsidR="00890BCC">
        <w:t>.</w:t>
      </w:r>
      <w:r w:rsidR="00D318D4">
        <w:t xml:space="preserve"> Následne som sa do tohto priečinku presunul pomocou príkazu </w:t>
      </w:r>
      <w:r w:rsidR="00D318D4">
        <w:rPr>
          <w:i/>
          <w:iCs/>
        </w:rPr>
        <w:t>cd</w:t>
      </w:r>
      <w:r w:rsidR="00D318D4" w:rsidRPr="00D318D4">
        <w:t>.</w:t>
      </w:r>
    </w:p>
    <w:p w14:paraId="7FE3B7EC" w14:textId="38C63E33" w:rsidR="00D318D4" w:rsidRDefault="00D318D4" w:rsidP="006B3D21">
      <w:pPr>
        <w:pStyle w:val="SPtext"/>
      </w:pPr>
      <w:r>
        <w:t xml:space="preserve">V druhom kroku som vytvoril priečinok </w:t>
      </w:r>
      <w:r>
        <w:rPr>
          <w:i/>
          <w:iCs/>
        </w:rPr>
        <w:t>Firma</w:t>
      </w:r>
      <w:r>
        <w:t xml:space="preserve">, ktorý bude slúžiť ako spoločné úložisko pre </w:t>
      </w:r>
      <w:r w:rsidR="00423550">
        <w:t xml:space="preserve">celú firmu. Následne som zmenil práva tohto priečinka tak, </w:t>
      </w:r>
      <w:r w:rsidR="00A75B93">
        <w:t xml:space="preserve">aby mali všetci práva na </w:t>
      </w:r>
      <w:proofErr w:type="spellStart"/>
      <w:r w:rsidR="00A75B93">
        <w:rPr>
          <w:i/>
          <w:iCs/>
        </w:rPr>
        <w:t>read</w:t>
      </w:r>
      <w:proofErr w:type="spellEnd"/>
      <w:r w:rsidR="00A75B93">
        <w:rPr>
          <w:i/>
          <w:iCs/>
        </w:rPr>
        <w:t xml:space="preserve">, </w:t>
      </w:r>
      <w:proofErr w:type="spellStart"/>
      <w:r w:rsidR="00A75B93">
        <w:rPr>
          <w:i/>
          <w:iCs/>
        </w:rPr>
        <w:t>write</w:t>
      </w:r>
      <w:proofErr w:type="spellEnd"/>
      <w:r w:rsidR="009476A4">
        <w:rPr>
          <w:i/>
          <w:iCs/>
        </w:rPr>
        <w:t xml:space="preserve"> </w:t>
      </w:r>
      <w:r w:rsidR="009476A4" w:rsidRPr="009476A4">
        <w:t>a</w:t>
      </w:r>
      <w:r w:rsidR="009476A4">
        <w:rPr>
          <w:i/>
          <w:iCs/>
        </w:rPr>
        <w:t> </w:t>
      </w:r>
      <w:proofErr w:type="spellStart"/>
      <w:r w:rsidR="009476A4">
        <w:rPr>
          <w:i/>
          <w:iCs/>
        </w:rPr>
        <w:t>execute</w:t>
      </w:r>
      <w:proofErr w:type="spellEnd"/>
      <w:r w:rsidR="009476A4">
        <w:t xml:space="preserve">. </w:t>
      </w:r>
    </w:p>
    <w:p w14:paraId="2DC73AA8" w14:textId="23DF7C66" w:rsidR="009476A4" w:rsidRDefault="009476A4" w:rsidP="006B3D21">
      <w:pPr>
        <w:pStyle w:val="SPtext"/>
      </w:pPr>
      <w:r>
        <w:t xml:space="preserve">V treťom kroku som vytvoril </w:t>
      </w:r>
      <w:r w:rsidR="002B6E89">
        <w:t xml:space="preserve">priečinok </w:t>
      </w:r>
      <w:proofErr w:type="spellStart"/>
      <w:r w:rsidR="002B6E89">
        <w:rPr>
          <w:i/>
          <w:iCs/>
        </w:rPr>
        <w:t>Manazeri</w:t>
      </w:r>
      <w:proofErr w:type="spellEnd"/>
      <w:r w:rsidR="002B6E89">
        <w:t>, ktorý bude slúžiť ako spoločné úložisko pre manažérov. Následne som zmenil</w:t>
      </w:r>
      <w:r w:rsidR="009542FF">
        <w:t xml:space="preserve"> vlastnícku skupinu tohto priečinka na skupinu </w:t>
      </w:r>
      <w:proofErr w:type="spellStart"/>
      <w:r w:rsidR="009542FF">
        <w:rPr>
          <w:i/>
          <w:iCs/>
        </w:rPr>
        <w:t>manazer</w:t>
      </w:r>
      <w:proofErr w:type="spellEnd"/>
      <w:r w:rsidR="009542FF">
        <w:t xml:space="preserve">. Nakoniec som zmenil práva tohto priečinka tak, </w:t>
      </w:r>
      <w:r w:rsidR="003E0D15">
        <w:t xml:space="preserve">že iba vlastník a skupina budú mať práva na </w:t>
      </w:r>
      <w:proofErr w:type="spellStart"/>
      <w:r w:rsidR="003E0D15">
        <w:rPr>
          <w:i/>
          <w:iCs/>
        </w:rPr>
        <w:t>read</w:t>
      </w:r>
      <w:proofErr w:type="spellEnd"/>
      <w:r w:rsidR="003E0D15">
        <w:rPr>
          <w:i/>
          <w:iCs/>
        </w:rPr>
        <w:t xml:space="preserve">, </w:t>
      </w:r>
      <w:proofErr w:type="spellStart"/>
      <w:r w:rsidR="003E0D15">
        <w:rPr>
          <w:i/>
          <w:iCs/>
        </w:rPr>
        <w:t>write</w:t>
      </w:r>
      <w:proofErr w:type="spellEnd"/>
      <w:r w:rsidR="003E0D15">
        <w:t xml:space="preserve"> a </w:t>
      </w:r>
      <w:proofErr w:type="spellStart"/>
      <w:r w:rsidR="003E0D15">
        <w:rPr>
          <w:i/>
          <w:iCs/>
        </w:rPr>
        <w:t>execute</w:t>
      </w:r>
      <w:proofErr w:type="spellEnd"/>
      <w:r w:rsidR="003E0D15">
        <w:t xml:space="preserve">. Ostatní </w:t>
      </w:r>
      <w:r w:rsidR="00C62BD8">
        <w:t xml:space="preserve">nemajú žiadne práva k priečinku. </w:t>
      </w:r>
      <w:r w:rsidR="008B18FD">
        <w:t xml:space="preserve">Podobným </w:t>
      </w:r>
      <w:r w:rsidR="00AA6B09">
        <w:t xml:space="preserve">postupom by bolo možné vytvoriť aj </w:t>
      </w:r>
      <w:proofErr w:type="spellStart"/>
      <w:r w:rsidR="00AA6B09">
        <w:t>prečinok</w:t>
      </w:r>
      <w:proofErr w:type="spellEnd"/>
      <w:r w:rsidR="00AA6B09">
        <w:t xml:space="preserve"> pre pracovníkov.</w:t>
      </w:r>
    </w:p>
    <w:p w14:paraId="592C793A" w14:textId="77777777" w:rsidR="00E76AA2" w:rsidRDefault="00E76AA2" w:rsidP="006B3D21">
      <w:pPr>
        <w:pStyle w:val="SPtext"/>
      </w:pPr>
    </w:p>
    <w:p w14:paraId="1BB729EA" w14:textId="26696D34" w:rsidR="00C62BD8" w:rsidRDefault="00AA18C6" w:rsidP="006B3D21">
      <w:pPr>
        <w:pStyle w:val="SPtext"/>
      </w:pPr>
      <w:r>
        <w:t xml:space="preserve">Zmeny si môžeme overiť pomocou príkazu </w:t>
      </w:r>
      <w:proofErr w:type="spellStart"/>
      <w:r>
        <w:rPr>
          <w:i/>
          <w:iCs/>
        </w:rPr>
        <w:t>ls</w:t>
      </w:r>
      <w:proofErr w:type="spellEnd"/>
      <w:r>
        <w:rPr>
          <w:i/>
          <w:iCs/>
        </w:rPr>
        <w:t xml:space="preserve"> -l</w:t>
      </w:r>
    </w:p>
    <w:p w14:paraId="127AACCD" w14:textId="77777777" w:rsidR="005A544C" w:rsidRDefault="00953AFD" w:rsidP="005A544C">
      <w:pPr>
        <w:pStyle w:val="SPtext"/>
        <w:keepNext/>
        <w:ind w:firstLine="0"/>
      </w:pPr>
      <w:r w:rsidRPr="00953AFD">
        <w:rPr>
          <w:noProof/>
        </w:rPr>
        <w:lastRenderedPageBreak/>
        <w:drawing>
          <wp:inline distT="0" distB="0" distL="0" distR="0" wp14:anchorId="19ED2FD2" wp14:editId="5E49DE5D">
            <wp:extent cx="5760720" cy="3837940"/>
            <wp:effectExtent l="0" t="0" r="0" b="0"/>
            <wp:docPr id="560389207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89207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0339" w14:textId="1766FBBA" w:rsidR="00AA18C6" w:rsidRDefault="005A544C" w:rsidP="00567792">
      <w:pPr>
        <w:pStyle w:val="SPpopisobrazku"/>
        <w:ind w:firstLine="0"/>
      </w:pPr>
      <w:bookmarkStart w:id="27" w:name="_Toc166072134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716EE">
        <w:rPr>
          <w:noProof/>
        </w:rPr>
        <w:t>15</w:t>
      </w:r>
      <w:r>
        <w:fldChar w:fldCharType="end"/>
      </w:r>
      <w:r>
        <w:t xml:space="preserve"> - Skript </w:t>
      </w:r>
      <w:r w:rsidR="00567792">
        <w:t>–</w:t>
      </w:r>
      <w:r>
        <w:t xml:space="preserve"> Z</w:t>
      </w:r>
      <w:r w:rsidR="00567792">
        <w:t xml:space="preserve">dieľané </w:t>
      </w:r>
      <w:proofErr w:type="spellStart"/>
      <w:r w:rsidR="00567792">
        <w:t>prirečinky</w:t>
      </w:r>
      <w:proofErr w:type="spellEnd"/>
      <w:r>
        <w:t xml:space="preserve"> - Overenie</w:t>
      </w:r>
      <w:bookmarkEnd w:id="27"/>
    </w:p>
    <w:p w14:paraId="6E926712" w14:textId="77777777" w:rsidR="00567792" w:rsidRDefault="00567792" w:rsidP="00567792">
      <w:pPr>
        <w:pStyle w:val="SPtext"/>
      </w:pPr>
    </w:p>
    <w:p w14:paraId="3874AF80" w14:textId="33A75EDD" w:rsidR="00953AFD" w:rsidRPr="00AA18C6" w:rsidRDefault="00953AFD" w:rsidP="00953AFD">
      <w:pPr>
        <w:pStyle w:val="SPpopisobrazku"/>
        <w:jc w:val="left"/>
      </w:pPr>
      <w:r>
        <w:t xml:space="preserve">Poznámka: </w:t>
      </w:r>
      <w:r w:rsidR="00054DC7">
        <w:t>priečinok Firma je možné</w:t>
      </w:r>
      <w:r w:rsidR="00832011">
        <w:t xml:space="preserve"> zabezpečiť podobným spôsobom ako priečinok </w:t>
      </w:r>
      <w:proofErr w:type="spellStart"/>
      <w:r w:rsidR="00832011">
        <w:t>Manazeri</w:t>
      </w:r>
      <w:proofErr w:type="spellEnd"/>
      <w:r w:rsidR="00832011">
        <w:t xml:space="preserve"> (</w:t>
      </w:r>
      <w:r w:rsidR="003D5D5A">
        <w:t xml:space="preserve">vytvorenie novej skupiny a pridanie práv iba pre skupinu), ale pre jednoduchosť som zvolil tento spôsob. </w:t>
      </w:r>
    </w:p>
    <w:p w14:paraId="2C0AA3C8" w14:textId="4A14F43D" w:rsidR="009476A4" w:rsidRPr="002924BF" w:rsidRDefault="004827F7" w:rsidP="002924BF">
      <w:pPr>
        <w:rPr>
          <w:rFonts w:ascii="Arial" w:hAnsi="Arial"/>
        </w:rPr>
      </w:pPr>
      <w:r>
        <w:br w:type="page"/>
      </w:r>
    </w:p>
    <w:p w14:paraId="7857FFFE" w14:textId="2D695C3A" w:rsidR="001834BD" w:rsidRDefault="002A10E9" w:rsidP="004827F7">
      <w:pPr>
        <w:pStyle w:val="1SPnadpis1"/>
        <w:numPr>
          <w:ilvl w:val="0"/>
          <w:numId w:val="2"/>
        </w:numPr>
      </w:pPr>
      <w:bookmarkStart w:id="28" w:name="_Toc166072168"/>
      <w:r>
        <w:lastRenderedPageBreak/>
        <w:t>Overenie vytvorených priečinkov a práv k</w:t>
      </w:r>
      <w:r w:rsidR="008763FA">
        <w:t> </w:t>
      </w:r>
      <w:r>
        <w:t>nim</w:t>
      </w:r>
      <w:bookmarkEnd w:id="28"/>
    </w:p>
    <w:p w14:paraId="7169AC6C" w14:textId="0496B899" w:rsidR="008763FA" w:rsidRPr="005D47E6" w:rsidRDefault="00256C5A" w:rsidP="008763FA">
      <w:pPr>
        <w:pStyle w:val="SPtext"/>
      </w:pPr>
      <w:r>
        <w:t xml:space="preserve">Pre overenie správnosti </w:t>
      </w:r>
      <w:r w:rsidR="00EA430F">
        <w:t>som sa rozhodol prihlásiť sa do účtu jedného z manažérov a</w:t>
      </w:r>
      <w:r w:rsidR="005D2247">
        <w:t xml:space="preserve"> jedného z </w:t>
      </w:r>
      <w:r w:rsidR="00EA430F">
        <w:t xml:space="preserve">pracovníkov </w:t>
      </w:r>
      <w:r w:rsidR="00020C21">
        <w:t>a</w:t>
      </w:r>
      <w:r w:rsidR="00C90D93">
        <w:t> </w:t>
      </w:r>
      <w:r w:rsidR="00020C21">
        <w:t>skontrolovať</w:t>
      </w:r>
      <w:r w:rsidR="00C90D93">
        <w:t xml:space="preserve"> reálnu situáciu, ako bude daný používateľ vidieť priečinky.</w:t>
      </w:r>
      <w:r w:rsidR="005D2247">
        <w:t xml:space="preserve"> Kontroloval som priečinky </w:t>
      </w:r>
      <w:r w:rsidR="005D47E6">
        <w:rPr>
          <w:i/>
          <w:iCs/>
        </w:rPr>
        <w:t>/</w:t>
      </w:r>
      <w:proofErr w:type="spellStart"/>
      <w:r w:rsidR="005D47E6">
        <w:rPr>
          <w:i/>
          <w:iCs/>
        </w:rPr>
        <w:t>home</w:t>
      </w:r>
      <w:proofErr w:type="spellEnd"/>
      <w:r w:rsidR="005D47E6">
        <w:t xml:space="preserve"> a </w:t>
      </w:r>
      <w:r w:rsidR="005D47E6">
        <w:rPr>
          <w:i/>
          <w:iCs/>
        </w:rPr>
        <w:t>/</w:t>
      </w:r>
      <w:proofErr w:type="spellStart"/>
      <w:r w:rsidR="005D47E6">
        <w:rPr>
          <w:i/>
          <w:iCs/>
        </w:rPr>
        <w:t>home</w:t>
      </w:r>
      <w:proofErr w:type="spellEnd"/>
      <w:r w:rsidR="005D47E6">
        <w:rPr>
          <w:i/>
          <w:iCs/>
        </w:rPr>
        <w:t>/</w:t>
      </w:r>
      <w:proofErr w:type="spellStart"/>
      <w:r w:rsidR="005D47E6">
        <w:rPr>
          <w:i/>
          <w:iCs/>
        </w:rPr>
        <w:t>shared</w:t>
      </w:r>
      <w:proofErr w:type="spellEnd"/>
    </w:p>
    <w:p w14:paraId="21A448EB" w14:textId="77777777" w:rsidR="00C90D93" w:rsidRDefault="00C90D93" w:rsidP="008763FA">
      <w:pPr>
        <w:pStyle w:val="SPtext"/>
      </w:pPr>
    </w:p>
    <w:p w14:paraId="68A2324D" w14:textId="62B1C3B4" w:rsidR="00CE2D7D" w:rsidRPr="0091003C" w:rsidRDefault="008763FA" w:rsidP="005D47E6">
      <w:pPr>
        <w:pStyle w:val="1SPnadpis1"/>
        <w:numPr>
          <w:ilvl w:val="1"/>
          <w:numId w:val="2"/>
        </w:numPr>
        <w:ind w:left="993" w:hanging="633"/>
      </w:pPr>
      <w:bookmarkStart w:id="29" w:name="_Toc166072169"/>
      <w:r>
        <w:t>Overenie pre manažéra</w:t>
      </w:r>
      <w:bookmarkEnd w:id="29"/>
    </w:p>
    <w:tbl>
      <w:tblPr>
        <w:tblStyle w:val="Mriekatabuky"/>
        <w:tblW w:w="49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E314AF" w14:paraId="3146AA9C" w14:textId="77777777" w:rsidTr="00406DBA">
        <w:tc>
          <w:tcPr>
            <w:tcW w:w="2500" w:type="pct"/>
            <w:vAlign w:val="center"/>
          </w:tcPr>
          <w:p w14:paraId="67C7A92E" w14:textId="77777777" w:rsidR="00E314AF" w:rsidRDefault="00E314AF" w:rsidP="00567792">
            <w:pPr>
              <w:keepNext/>
              <w:jc w:val="center"/>
            </w:pPr>
            <w:r w:rsidRPr="00CD3E2A">
              <w:rPr>
                <w:noProof/>
              </w:rPr>
              <w:drawing>
                <wp:inline distT="0" distB="0" distL="0" distR="0" wp14:anchorId="1F15E608" wp14:editId="57A1773E">
                  <wp:extent cx="2700000" cy="1863095"/>
                  <wp:effectExtent l="0" t="0" r="5715" b="3810"/>
                  <wp:docPr id="11311296" name="Obrázok 1" descr="Obrázok, na ktorom je text, snímka obrazovky, softvér, počítačová ikon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698721" name="Obrázok 1" descr="Obrázok, na ktorom je text, snímka obrazovky, softvér, počítačová ikona&#10;&#10;Automaticky generovaný popis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6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104E6" w14:textId="1A2C4D3D" w:rsidR="00E314AF" w:rsidRPr="00567792" w:rsidRDefault="00E314AF" w:rsidP="00567792">
            <w:pPr>
              <w:pStyle w:val="SPpopisobrazku"/>
              <w:ind w:firstLine="0"/>
              <w:rPr>
                <w:sz w:val="18"/>
                <w:szCs w:val="18"/>
              </w:rPr>
            </w:pPr>
            <w:bookmarkStart w:id="30" w:name="_Toc166072135"/>
            <w:r w:rsidRPr="00567792">
              <w:rPr>
                <w:sz w:val="18"/>
                <w:szCs w:val="18"/>
              </w:rPr>
              <w:t xml:space="preserve">Obrázok </w:t>
            </w:r>
            <w:r w:rsidRPr="00567792">
              <w:rPr>
                <w:sz w:val="18"/>
                <w:szCs w:val="18"/>
              </w:rPr>
              <w:fldChar w:fldCharType="begin"/>
            </w:r>
            <w:r w:rsidRPr="00567792">
              <w:rPr>
                <w:sz w:val="18"/>
                <w:szCs w:val="18"/>
              </w:rPr>
              <w:instrText xml:space="preserve"> SEQ Obrázok \* ARABIC </w:instrText>
            </w:r>
            <w:r w:rsidRPr="00567792">
              <w:rPr>
                <w:sz w:val="18"/>
                <w:szCs w:val="18"/>
              </w:rPr>
              <w:fldChar w:fldCharType="separate"/>
            </w:r>
            <w:r w:rsidR="007716EE">
              <w:rPr>
                <w:noProof/>
                <w:sz w:val="18"/>
                <w:szCs w:val="18"/>
              </w:rPr>
              <w:t>16</w:t>
            </w:r>
            <w:r w:rsidRPr="00567792">
              <w:rPr>
                <w:sz w:val="18"/>
                <w:szCs w:val="18"/>
              </w:rPr>
              <w:fldChar w:fldCharType="end"/>
            </w:r>
            <w:r w:rsidRPr="00567792">
              <w:rPr>
                <w:sz w:val="18"/>
                <w:szCs w:val="18"/>
              </w:rPr>
              <w:t xml:space="preserve"> - Overenie - Manažér - </w:t>
            </w:r>
            <w:proofErr w:type="spellStart"/>
            <w:r w:rsidRPr="00567792">
              <w:rPr>
                <w:sz w:val="18"/>
                <w:szCs w:val="18"/>
              </w:rPr>
              <w:t>home</w:t>
            </w:r>
            <w:bookmarkEnd w:id="30"/>
            <w:proofErr w:type="spellEnd"/>
          </w:p>
        </w:tc>
        <w:tc>
          <w:tcPr>
            <w:tcW w:w="2500" w:type="pct"/>
            <w:vAlign w:val="center"/>
          </w:tcPr>
          <w:p w14:paraId="0C4AF292" w14:textId="77777777" w:rsidR="00E314AF" w:rsidRDefault="00E314AF" w:rsidP="00567792">
            <w:pPr>
              <w:keepNext/>
              <w:jc w:val="center"/>
            </w:pPr>
            <w:r w:rsidRPr="00CF40B6">
              <w:rPr>
                <w:noProof/>
              </w:rPr>
              <w:drawing>
                <wp:inline distT="0" distB="0" distL="0" distR="0" wp14:anchorId="1FA3828E" wp14:editId="71C5A263">
                  <wp:extent cx="2700000" cy="1865774"/>
                  <wp:effectExtent l="0" t="0" r="5715" b="1270"/>
                  <wp:docPr id="1564974445" name="Obrázok 1" descr="Obrázok, na ktorom je text, snímka obrazovky, softvér, počítačová ikon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714063" name="Obrázok 1" descr="Obrázok, na ktorom je text, snímka obrazovky, softvér, počítačová ikona&#10;&#10;Automaticky generovaný popis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6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5AFD0" w14:textId="538ECC37" w:rsidR="00E314AF" w:rsidRDefault="00E314AF" w:rsidP="00567792">
            <w:pPr>
              <w:pStyle w:val="SPpopisobrazku"/>
              <w:ind w:firstLine="41"/>
            </w:pPr>
            <w:bookmarkStart w:id="31" w:name="_Toc166072136"/>
            <w:r w:rsidRPr="00567792">
              <w:rPr>
                <w:sz w:val="18"/>
                <w:szCs w:val="18"/>
              </w:rPr>
              <w:t xml:space="preserve">Obrázok </w:t>
            </w:r>
            <w:r w:rsidRPr="00567792">
              <w:rPr>
                <w:sz w:val="18"/>
                <w:szCs w:val="18"/>
              </w:rPr>
              <w:fldChar w:fldCharType="begin"/>
            </w:r>
            <w:r w:rsidRPr="00567792">
              <w:rPr>
                <w:sz w:val="18"/>
                <w:szCs w:val="18"/>
              </w:rPr>
              <w:instrText xml:space="preserve"> SEQ Obrázok \* ARABIC </w:instrText>
            </w:r>
            <w:r w:rsidRPr="00567792">
              <w:rPr>
                <w:sz w:val="18"/>
                <w:szCs w:val="18"/>
              </w:rPr>
              <w:fldChar w:fldCharType="separate"/>
            </w:r>
            <w:r w:rsidR="007716EE">
              <w:rPr>
                <w:noProof/>
                <w:sz w:val="18"/>
                <w:szCs w:val="18"/>
              </w:rPr>
              <w:t>17</w:t>
            </w:r>
            <w:r w:rsidRPr="00567792">
              <w:rPr>
                <w:sz w:val="18"/>
                <w:szCs w:val="18"/>
              </w:rPr>
              <w:fldChar w:fldCharType="end"/>
            </w:r>
            <w:r w:rsidRPr="00567792">
              <w:rPr>
                <w:sz w:val="18"/>
                <w:szCs w:val="18"/>
              </w:rPr>
              <w:t xml:space="preserve"> - Overenie - Manažér - </w:t>
            </w:r>
            <w:proofErr w:type="spellStart"/>
            <w:r w:rsidRPr="00567792">
              <w:rPr>
                <w:sz w:val="18"/>
                <w:szCs w:val="18"/>
              </w:rPr>
              <w:t>shared</w:t>
            </w:r>
            <w:bookmarkEnd w:id="31"/>
            <w:proofErr w:type="spellEnd"/>
          </w:p>
        </w:tc>
      </w:tr>
    </w:tbl>
    <w:p w14:paraId="037B2A4A" w14:textId="45EC29D6" w:rsidR="00CF40B6" w:rsidRPr="0064007E" w:rsidRDefault="002E092D" w:rsidP="0000511C">
      <w:pPr>
        <w:pStyle w:val="SPtext"/>
        <w:rPr>
          <w:iCs/>
        </w:rPr>
      </w:pPr>
      <w:r>
        <w:t xml:space="preserve">Môžeme vidieť, že manažér má prístup ku svojmu domovskému priečinku a priečinku </w:t>
      </w:r>
      <w:proofErr w:type="spellStart"/>
      <w:r>
        <w:rPr>
          <w:i/>
          <w:iCs/>
        </w:rPr>
        <w:t>shared</w:t>
      </w:r>
      <w:proofErr w:type="spellEnd"/>
      <w:r>
        <w:t>.</w:t>
      </w:r>
      <w:r w:rsidR="0064007E">
        <w:t xml:space="preserve"> V priečinku </w:t>
      </w:r>
      <w:proofErr w:type="spellStart"/>
      <w:r w:rsidR="0064007E">
        <w:rPr>
          <w:i/>
          <w:iCs/>
        </w:rPr>
        <w:t>shared</w:t>
      </w:r>
      <w:proofErr w:type="spellEnd"/>
      <w:r w:rsidR="0064007E">
        <w:rPr>
          <w:iCs/>
        </w:rPr>
        <w:t xml:space="preserve"> má práva na oba priečinky.</w:t>
      </w:r>
    </w:p>
    <w:p w14:paraId="10E02E26" w14:textId="77777777" w:rsidR="00824A9D" w:rsidRPr="00824A9D" w:rsidRDefault="00824A9D" w:rsidP="00824A9D">
      <w:pPr>
        <w:pStyle w:val="SPtext"/>
      </w:pPr>
    </w:p>
    <w:p w14:paraId="41FB1D7D" w14:textId="1D9AB4A2" w:rsidR="007141A7" w:rsidRPr="005D47E6" w:rsidRDefault="008763FA" w:rsidP="005D47E6">
      <w:pPr>
        <w:pStyle w:val="1SPnadpis1"/>
        <w:numPr>
          <w:ilvl w:val="1"/>
          <w:numId w:val="2"/>
        </w:numPr>
        <w:ind w:left="993" w:hanging="633"/>
      </w:pPr>
      <w:bookmarkStart w:id="32" w:name="_Toc166072170"/>
      <w:r>
        <w:t>Overenie pre pracovníka</w:t>
      </w:r>
      <w:bookmarkEnd w:id="32"/>
    </w:p>
    <w:tbl>
      <w:tblPr>
        <w:tblStyle w:val="Mriekatabuky"/>
        <w:tblW w:w="49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E314AF" w14:paraId="41DEAACF" w14:textId="77777777" w:rsidTr="00406DBA">
        <w:tc>
          <w:tcPr>
            <w:tcW w:w="2500" w:type="pct"/>
            <w:vAlign w:val="center"/>
          </w:tcPr>
          <w:p w14:paraId="5EFAB44F" w14:textId="77777777" w:rsidR="009F6E7E" w:rsidRDefault="00E314AF" w:rsidP="00567792">
            <w:pPr>
              <w:pStyle w:val="SPtext"/>
              <w:keepNext/>
              <w:ind w:firstLine="0"/>
              <w:jc w:val="center"/>
            </w:pPr>
            <w:r w:rsidRPr="00A267F2">
              <w:rPr>
                <w:noProof/>
              </w:rPr>
              <w:drawing>
                <wp:inline distT="0" distB="0" distL="0" distR="0" wp14:anchorId="7A1B3833" wp14:editId="5EA08AA8">
                  <wp:extent cx="2700000" cy="1725000"/>
                  <wp:effectExtent l="0" t="0" r="5715" b="8890"/>
                  <wp:docPr id="387048498" name="Obrázok 1" descr="Obrázok, na ktorom je text, snímka obrazovky, softvér, počítačová ikon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282059" name="Obrázok 1" descr="Obrázok, na ktorom je text, snímka obrazovky, softvér, počítačová ikona&#10;&#10;Automaticky generovaný popis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7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4C458" w14:textId="49A04646" w:rsidR="00E314AF" w:rsidRDefault="009F6E7E" w:rsidP="00567792">
            <w:pPr>
              <w:pStyle w:val="SPpopisobrazku"/>
              <w:ind w:firstLine="0"/>
            </w:pPr>
            <w:bookmarkStart w:id="33" w:name="_Toc166072137"/>
            <w:r w:rsidRPr="00567792">
              <w:rPr>
                <w:sz w:val="18"/>
                <w:szCs w:val="18"/>
              </w:rPr>
              <w:t xml:space="preserve">Obrázok </w:t>
            </w:r>
            <w:r w:rsidRPr="00567792">
              <w:rPr>
                <w:sz w:val="18"/>
                <w:szCs w:val="18"/>
              </w:rPr>
              <w:fldChar w:fldCharType="begin"/>
            </w:r>
            <w:r w:rsidRPr="00567792">
              <w:rPr>
                <w:sz w:val="18"/>
                <w:szCs w:val="18"/>
              </w:rPr>
              <w:instrText xml:space="preserve"> SEQ Obrázok \* ARABIC </w:instrText>
            </w:r>
            <w:r w:rsidRPr="00567792">
              <w:rPr>
                <w:sz w:val="18"/>
                <w:szCs w:val="18"/>
              </w:rPr>
              <w:fldChar w:fldCharType="separate"/>
            </w:r>
            <w:r w:rsidR="007716EE">
              <w:rPr>
                <w:noProof/>
                <w:sz w:val="18"/>
                <w:szCs w:val="18"/>
              </w:rPr>
              <w:t>18</w:t>
            </w:r>
            <w:r w:rsidRPr="00567792">
              <w:rPr>
                <w:sz w:val="18"/>
                <w:szCs w:val="18"/>
              </w:rPr>
              <w:fldChar w:fldCharType="end"/>
            </w:r>
            <w:r w:rsidRPr="00567792">
              <w:rPr>
                <w:sz w:val="18"/>
                <w:szCs w:val="18"/>
              </w:rPr>
              <w:t xml:space="preserve"> - Overenie - Pracovník - </w:t>
            </w:r>
            <w:proofErr w:type="spellStart"/>
            <w:r w:rsidRPr="00567792">
              <w:rPr>
                <w:sz w:val="18"/>
                <w:szCs w:val="18"/>
              </w:rPr>
              <w:t>home</w:t>
            </w:r>
            <w:bookmarkEnd w:id="33"/>
            <w:proofErr w:type="spellEnd"/>
          </w:p>
        </w:tc>
        <w:tc>
          <w:tcPr>
            <w:tcW w:w="2500" w:type="pct"/>
            <w:vAlign w:val="center"/>
          </w:tcPr>
          <w:p w14:paraId="42D4DC75" w14:textId="77777777" w:rsidR="009F6E7E" w:rsidRDefault="00E314AF" w:rsidP="00567792">
            <w:pPr>
              <w:pStyle w:val="SPtext"/>
              <w:keepNext/>
              <w:ind w:firstLine="0"/>
              <w:jc w:val="center"/>
            </w:pPr>
            <w:r w:rsidRPr="00133062">
              <w:rPr>
                <w:noProof/>
              </w:rPr>
              <w:drawing>
                <wp:inline distT="0" distB="0" distL="0" distR="0" wp14:anchorId="29506381" wp14:editId="14495E1E">
                  <wp:extent cx="2700000" cy="1725298"/>
                  <wp:effectExtent l="0" t="0" r="5715" b="8255"/>
                  <wp:docPr id="1109095698" name="Obrázok 1" descr="Obrázok, na ktorom je text, softvér, počítačová ikona, multimediálny softvér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169008" name="Obrázok 1" descr="Obrázok, na ktorom je text, softvér, počítačová ikona, multimediálny softvér&#10;&#10;Automaticky generovaný popis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725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D24EE" w14:textId="63DA8596" w:rsidR="00E314AF" w:rsidRDefault="009F6E7E" w:rsidP="00567792">
            <w:pPr>
              <w:pStyle w:val="SPpopisobrazku"/>
              <w:ind w:firstLine="0"/>
            </w:pPr>
            <w:bookmarkStart w:id="34" w:name="_Toc166072138"/>
            <w:r w:rsidRPr="00567792">
              <w:rPr>
                <w:sz w:val="18"/>
                <w:szCs w:val="18"/>
              </w:rPr>
              <w:t xml:space="preserve">Obrázok </w:t>
            </w:r>
            <w:r w:rsidRPr="00567792">
              <w:rPr>
                <w:sz w:val="18"/>
                <w:szCs w:val="18"/>
              </w:rPr>
              <w:fldChar w:fldCharType="begin"/>
            </w:r>
            <w:r w:rsidRPr="00567792">
              <w:rPr>
                <w:sz w:val="18"/>
                <w:szCs w:val="18"/>
              </w:rPr>
              <w:instrText xml:space="preserve"> SEQ Obrázok \* ARABIC </w:instrText>
            </w:r>
            <w:r w:rsidRPr="00567792">
              <w:rPr>
                <w:sz w:val="18"/>
                <w:szCs w:val="18"/>
              </w:rPr>
              <w:fldChar w:fldCharType="separate"/>
            </w:r>
            <w:r w:rsidR="007716EE">
              <w:rPr>
                <w:noProof/>
                <w:sz w:val="18"/>
                <w:szCs w:val="18"/>
              </w:rPr>
              <w:t>19</w:t>
            </w:r>
            <w:r w:rsidRPr="00567792">
              <w:rPr>
                <w:sz w:val="18"/>
                <w:szCs w:val="18"/>
              </w:rPr>
              <w:fldChar w:fldCharType="end"/>
            </w:r>
            <w:r w:rsidRPr="00567792">
              <w:rPr>
                <w:sz w:val="18"/>
                <w:szCs w:val="18"/>
              </w:rPr>
              <w:t xml:space="preserve"> - Overenie - Pracovník - </w:t>
            </w:r>
            <w:proofErr w:type="spellStart"/>
            <w:r w:rsidRPr="00567792">
              <w:rPr>
                <w:sz w:val="18"/>
                <w:szCs w:val="18"/>
              </w:rPr>
              <w:t>shared</w:t>
            </w:r>
            <w:bookmarkEnd w:id="34"/>
            <w:proofErr w:type="spellEnd"/>
          </w:p>
        </w:tc>
      </w:tr>
    </w:tbl>
    <w:p w14:paraId="65618823" w14:textId="21A5DB36" w:rsidR="005A544C" w:rsidRDefault="005A544C" w:rsidP="005A544C">
      <w:pPr>
        <w:pStyle w:val="SPtext"/>
        <w:keepNext/>
        <w:ind w:firstLine="0"/>
      </w:pPr>
    </w:p>
    <w:p w14:paraId="4C6CA043" w14:textId="32168142" w:rsidR="002851F9" w:rsidRDefault="00A267F2" w:rsidP="00BD22C5">
      <w:pPr>
        <w:pStyle w:val="SPtext"/>
      </w:pPr>
      <w:r>
        <w:t xml:space="preserve">Môžeme vidieť, že </w:t>
      </w:r>
      <w:r w:rsidR="007C60F3">
        <w:t xml:space="preserve">pracovník ma prístup ku svojmu domovskému priečinku a priečinku </w:t>
      </w:r>
      <w:proofErr w:type="spellStart"/>
      <w:r w:rsidR="007C60F3" w:rsidRPr="007C60F3">
        <w:rPr>
          <w:i/>
          <w:iCs/>
        </w:rPr>
        <w:t>shared</w:t>
      </w:r>
      <w:proofErr w:type="spellEnd"/>
      <w:r w:rsidR="007C60F3">
        <w:t>.</w:t>
      </w:r>
      <w:r w:rsidR="005D47E6">
        <w:t xml:space="preserve"> V </w:t>
      </w:r>
      <w:r w:rsidR="00F5603A">
        <w:t>p</w:t>
      </w:r>
      <w:r w:rsidR="001A46F0">
        <w:t>riečink</w:t>
      </w:r>
      <w:r w:rsidR="00F5603A">
        <w:t>u</w:t>
      </w:r>
      <w:r w:rsidR="001A46F0">
        <w:t xml:space="preserve"> </w:t>
      </w:r>
      <w:proofErr w:type="spellStart"/>
      <w:r w:rsidR="001A46F0">
        <w:rPr>
          <w:i/>
          <w:iCs/>
        </w:rPr>
        <w:t>shared</w:t>
      </w:r>
      <w:proofErr w:type="spellEnd"/>
      <w:r w:rsidR="001A46F0">
        <w:t xml:space="preserve"> </w:t>
      </w:r>
      <w:r w:rsidR="00F5603A">
        <w:t xml:space="preserve">má práva iba na priečinok </w:t>
      </w:r>
      <w:r w:rsidR="00F5603A">
        <w:rPr>
          <w:i/>
          <w:iCs/>
        </w:rPr>
        <w:t>Firma</w:t>
      </w:r>
      <w:r w:rsidR="00F5603A">
        <w:t>, pretože nie je v</w:t>
      </w:r>
      <w:r w:rsidR="00BD22C5">
        <w:t> </w:t>
      </w:r>
      <w:r w:rsidR="00F5603A">
        <w:t>skupine</w:t>
      </w:r>
      <w:r w:rsidR="00BD22C5">
        <w:t xml:space="preserve"> </w:t>
      </w:r>
      <w:proofErr w:type="spellStart"/>
      <w:r w:rsidR="00BD22C5">
        <w:rPr>
          <w:i/>
          <w:iCs/>
        </w:rPr>
        <w:t>manazer</w:t>
      </w:r>
      <w:proofErr w:type="spellEnd"/>
      <w:r w:rsidR="00BD22C5">
        <w:t>.</w:t>
      </w:r>
    </w:p>
    <w:sectPr w:rsidR="002851F9" w:rsidSect="00691240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73813B" w14:textId="77777777" w:rsidR="00691240" w:rsidRDefault="00691240" w:rsidP="00CC332B">
      <w:pPr>
        <w:spacing w:after="0" w:line="240" w:lineRule="auto"/>
      </w:pPr>
      <w:r>
        <w:separator/>
      </w:r>
    </w:p>
  </w:endnote>
  <w:endnote w:type="continuationSeparator" w:id="0">
    <w:p w14:paraId="70774FC7" w14:textId="77777777" w:rsidR="00691240" w:rsidRDefault="00691240" w:rsidP="00CC3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10531981"/>
      <w:docPartObj>
        <w:docPartGallery w:val="Page Numbers (Bottom of Page)"/>
        <w:docPartUnique/>
      </w:docPartObj>
    </w:sdtPr>
    <w:sdtContent>
      <w:p w14:paraId="2749A076" w14:textId="77777777" w:rsidR="005206BD" w:rsidRDefault="005206BD" w:rsidP="00670E2A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2844B2" w14:textId="77777777" w:rsidR="00691240" w:rsidRDefault="00691240" w:rsidP="00CC332B">
      <w:pPr>
        <w:spacing w:after="0" w:line="240" w:lineRule="auto"/>
      </w:pPr>
      <w:r>
        <w:separator/>
      </w:r>
    </w:p>
  </w:footnote>
  <w:footnote w:type="continuationSeparator" w:id="0">
    <w:p w14:paraId="02CF7CF0" w14:textId="77777777" w:rsidR="00691240" w:rsidRDefault="00691240" w:rsidP="00CC33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7D911" w14:textId="1D0D0ED6" w:rsidR="006B7C42" w:rsidRDefault="0072004B">
    <w:pPr>
      <w:pStyle w:val="Hlavika"/>
      <w:rPr>
        <w:i/>
        <w:iCs/>
      </w:rPr>
    </w:pPr>
    <w:r>
      <w:rPr>
        <w:noProof/>
      </w:rPr>
      <w:drawing>
        <wp:anchor distT="0" distB="0" distL="114300" distR="114300" simplePos="0" relativeHeight="251675136" behindDoc="0" locked="0" layoutInCell="1" allowOverlap="1" wp14:anchorId="59E55049" wp14:editId="4D45EBD1">
          <wp:simplePos x="0" y="0"/>
          <wp:positionH relativeFrom="leftMargin">
            <wp:posOffset>360045</wp:posOffset>
          </wp:positionH>
          <wp:positionV relativeFrom="topMargin">
            <wp:posOffset>180340</wp:posOffset>
          </wp:positionV>
          <wp:extent cx="2170800" cy="720000"/>
          <wp:effectExtent l="0" t="0" r="0" b="0"/>
          <wp:wrapSquare wrapText="bothSides"/>
          <wp:docPr id="6" name="Obrázok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Obrázok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08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624C">
      <w:tab/>
    </w:r>
    <w:r w:rsidR="0038624C">
      <w:tab/>
    </w:r>
    <w:r w:rsidR="006B7C42">
      <w:rPr>
        <w:i/>
        <w:iCs/>
      </w:rPr>
      <w:t>Úvod do operačných systémov</w:t>
    </w:r>
  </w:p>
  <w:p w14:paraId="5E51E583" w14:textId="77777777" w:rsidR="00B243EE" w:rsidRDefault="0038624C">
    <w:pPr>
      <w:pStyle w:val="Hlavika"/>
    </w:pPr>
    <w:r>
      <w:rPr>
        <w:i/>
        <w:iCs/>
      </w:rPr>
      <w:tab/>
    </w:r>
    <w:r>
      <w:rPr>
        <w:i/>
        <w:iCs/>
      </w:rPr>
      <w:tab/>
    </w:r>
    <w:r>
      <w:t xml:space="preserve">Peter Cyprich </w:t>
    </w:r>
  </w:p>
  <w:p w14:paraId="06DEB4D3" w14:textId="77777777" w:rsidR="00E31FF4" w:rsidRDefault="00E31FF4">
    <w:pPr>
      <w:pStyle w:val="Hlavika"/>
    </w:pPr>
  </w:p>
  <w:p w14:paraId="28CBBB26" w14:textId="77777777" w:rsidR="00E31FF4" w:rsidRDefault="00E31FF4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125A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990EB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4E443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3C3392"/>
    <w:multiLevelType w:val="hybridMultilevel"/>
    <w:tmpl w:val="53C2BE5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DB756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2F4A49"/>
    <w:multiLevelType w:val="multilevel"/>
    <w:tmpl w:val="E2BAAA52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15543B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5812AB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1B54A83"/>
    <w:multiLevelType w:val="hybridMultilevel"/>
    <w:tmpl w:val="ACF6031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21665A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1746F46"/>
    <w:multiLevelType w:val="hybridMultilevel"/>
    <w:tmpl w:val="31D4031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7765556"/>
    <w:multiLevelType w:val="hybridMultilevel"/>
    <w:tmpl w:val="2F3C709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D13056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53610493">
    <w:abstractNumId w:val="4"/>
  </w:num>
  <w:num w:numId="2" w16cid:durableId="1142238848">
    <w:abstractNumId w:val="5"/>
  </w:num>
  <w:num w:numId="3" w16cid:durableId="1209143592">
    <w:abstractNumId w:val="9"/>
  </w:num>
  <w:num w:numId="4" w16cid:durableId="1060060392">
    <w:abstractNumId w:val="10"/>
  </w:num>
  <w:num w:numId="5" w16cid:durableId="813907599">
    <w:abstractNumId w:val="6"/>
  </w:num>
  <w:num w:numId="6" w16cid:durableId="1462267778">
    <w:abstractNumId w:val="2"/>
  </w:num>
  <w:num w:numId="7" w16cid:durableId="546990954">
    <w:abstractNumId w:val="3"/>
  </w:num>
  <w:num w:numId="8" w16cid:durableId="1019165816">
    <w:abstractNumId w:val="1"/>
  </w:num>
  <w:num w:numId="9" w16cid:durableId="178352885">
    <w:abstractNumId w:val="12"/>
  </w:num>
  <w:num w:numId="10" w16cid:durableId="1363556177">
    <w:abstractNumId w:val="0"/>
  </w:num>
  <w:num w:numId="11" w16cid:durableId="188686519">
    <w:abstractNumId w:val="7"/>
  </w:num>
  <w:num w:numId="12" w16cid:durableId="1825512064">
    <w:abstractNumId w:val="8"/>
  </w:num>
  <w:num w:numId="13" w16cid:durableId="1143734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DBA"/>
    <w:rsid w:val="00000E98"/>
    <w:rsid w:val="0000511C"/>
    <w:rsid w:val="00006830"/>
    <w:rsid w:val="00006DBE"/>
    <w:rsid w:val="00013A9A"/>
    <w:rsid w:val="00015D37"/>
    <w:rsid w:val="000164A9"/>
    <w:rsid w:val="00020C21"/>
    <w:rsid w:val="00021685"/>
    <w:rsid w:val="00023A19"/>
    <w:rsid w:val="00030458"/>
    <w:rsid w:val="00041B06"/>
    <w:rsid w:val="00054DC7"/>
    <w:rsid w:val="0006177D"/>
    <w:rsid w:val="00067D67"/>
    <w:rsid w:val="000914A8"/>
    <w:rsid w:val="000A4CE7"/>
    <w:rsid w:val="000A5C9D"/>
    <w:rsid w:val="000C06E5"/>
    <w:rsid w:val="000D2631"/>
    <w:rsid w:val="000D4E69"/>
    <w:rsid w:val="000F0B62"/>
    <w:rsid w:val="001143D6"/>
    <w:rsid w:val="0012737A"/>
    <w:rsid w:val="00133062"/>
    <w:rsid w:val="00134CD6"/>
    <w:rsid w:val="001467BD"/>
    <w:rsid w:val="00146FC9"/>
    <w:rsid w:val="0015007C"/>
    <w:rsid w:val="0018293A"/>
    <w:rsid w:val="001834BD"/>
    <w:rsid w:val="00194A46"/>
    <w:rsid w:val="0019564A"/>
    <w:rsid w:val="001A46F0"/>
    <w:rsid w:val="001B6B2E"/>
    <w:rsid w:val="001C27F6"/>
    <w:rsid w:val="001C6860"/>
    <w:rsid w:val="001C6E0C"/>
    <w:rsid w:val="001D0139"/>
    <w:rsid w:val="001E2299"/>
    <w:rsid w:val="001E4EF6"/>
    <w:rsid w:val="001F2DD2"/>
    <w:rsid w:val="001F510F"/>
    <w:rsid w:val="001F5E07"/>
    <w:rsid w:val="001F6300"/>
    <w:rsid w:val="00215169"/>
    <w:rsid w:val="00225EDC"/>
    <w:rsid w:val="0023519C"/>
    <w:rsid w:val="0023606B"/>
    <w:rsid w:val="002512FD"/>
    <w:rsid w:val="00256C5A"/>
    <w:rsid w:val="0026414E"/>
    <w:rsid w:val="0026442C"/>
    <w:rsid w:val="00271797"/>
    <w:rsid w:val="002851F9"/>
    <w:rsid w:val="002924BF"/>
    <w:rsid w:val="00293101"/>
    <w:rsid w:val="0029781F"/>
    <w:rsid w:val="002A10E9"/>
    <w:rsid w:val="002A64AE"/>
    <w:rsid w:val="002B4DA9"/>
    <w:rsid w:val="002B4E55"/>
    <w:rsid w:val="002B52E3"/>
    <w:rsid w:val="002B6E89"/>
    <w:rsid w:val="002C1781"/>
    <w:rsid w:val="002D5846"/>
    <w:rsid w:val="002E04F2"/>
    <w:rsid w:val="002E092D"/>
    <w:rsid w:val="002E7921"/>
    <w:rsid w:val="002F3FC1"/>
    <w:rsid w:val="00307159"/>
    <w:rsid w:val="00310009"/>
    <w:rsid w:val="00311E2A"/>
    <w:rsid w:val="00312347"/>
    <w:rsid w:val="00326E2C"/>
    <w:rsid w:val="00327B27"/>
    <w:rsid w:val="00332D50"/>
    <w:rsid w:val="00340E3D"/>
    <w:rsid w:val="00344E19"/>
    <w:rsid w:val="003503A0"/>
    <w:rsid w:val="00364B26"/>
    <w:rsid w:val="003726BD"/>
    <w:rsid w:val="00374003"/>
    <w:rsid w:val="003821E0"/>
    <w:rsid w:val="00382B61"/>
    <w:rsid w:val="0038624C"/>
    <w:rsid w:val="00395525"/>
    <w:rsid w:val="003A5120"/>
    <w:rsid w:val="003A5768"/>
    <w:rsid w:val="003B0C9C"/>
    <w:rsid w:val="003B3B1A"/>
    <w:rsid w:val="003B6689"/>
    <w:rsid w:val="003B78A8"/>
    <w:rsid w:val="003C2BCF"/>
    <w:rsid w:val="003D16AA"/>
    <w:rsid w:val="003D4652"/>
    <w:rsid w:val="003D4AC4"/>
    <w:rsid w:val="003D5D5A"/>
    <w:rsid w:val="003D66E4"/>
    <w:rsid w:val="003E029F"/>
    <w:rsid w:val="003E0D15"/>
    <w:rsid w:val="003E1DB7"/>
    <w:rsid w:val="003F1A95"/>
    <w:rsid w:val="00400DBA"/>
    <w:rsid w:val="00406DBA"/>
    <w:rsid w:val="00406EE0"/>
    <w:rsid w:val="00423550"/>
    <w:rsid w:val="00427C05"/>
    <w:rsid w:val="00446729"/>
    <w:rsid w:val="00454A3E"/>
    <w:rsid w:val="00454FBD"/>
    <w:rsid w:val="00473072"/>
    <w:rsid w:val="004750B8"/>
    <w:rsid w:val="004770DF"/>
    <w:rsid w:val="004827F7"/>
    <w:rsid w:val="0048435E"/>
    <w:rsid w:val="004865D9"/>
    <w:rsid w:val="00497646"/>
    <w:rsid w:val="004A69E4"/>
    <w:rsid w:val="004B022A"/>
    <w:rsid w:val="004B334E"/>
    <w:rsid w:val="004C2B6E"/>
    <w:rsid w:val="004C7348"/>
    <w:rsid w:val="004D5D8F"/>
    <w:rsid w:val="004E1013"/>
    <w:rsid w:val="004E57E6"/>
    <w:rsid w:val="004E5BF9"/>
    <w:rsid w:val="004F0EAB"/>
    <w:rsid w:val="004F5B8E"/>
    <w:rsid w:val="0050549B"/>
    <w:rsid w:val="0051063A"/>
    <w:rsid w:val="005206BD"/>
    <w:rsid w:val="00530CAB"/>
    <w:rsid w:val="00531A9A"/>
    <w:rsid w:val="00532D49"/>
    <w:rsid w:val="00534279"/>
    <w:rsid w:val="00535443"/>
    <w:rsid w:val="0053548C"/>
    <w:rsid w:val="0054445A"/>
    <w:rsid w:val="00567792"/>
    <w:rsid w:val="00585769"/>
    <w:rsid w:val="005A0A8C"/>
    <w:rsid w:val="005A544C"/>
    <w:rsid w:val="005A7ECE"/>
    <w:rsid w:val="005B2325"/>
    <w:rsid w:val="005B7FE3"/>
    <w:rsid w:val="005D007C"/>
    <w:rsid w:val="005D2247"/>
    <w:rsid w:val="005D47E6"/>
    <w:rsid w:val="005E3F72"/>
    <w:rsid w:val="005F2B53"/>
    <w:rsid w:val="005F31DE"/>
    <w:rsid w:val="005F3A0A"/>
    <w:rsid w:val="005F5455"/>
    <w:rsid w:val="006137F6"/>
    <w:rsid w:val="006170D0"/>
    <w:rsid w:val="00620887"/>
    <w:rsid w:val="00622C6A"/>
    <w:rsid w:val="00624EC7"/>
    <w:rsid w:val="00632D2A"/>
    <w:rsid w:val="00635DBA"/>
    <w:rsid w:val="0064007E"/>
    <w:rsid w:val="006438A0"/>
    <w:rsid w:val="00645322"/>
    <w:rsid w:val="00645E83"/>
    <w:rsid w:val="00651246"/>
    <w:rsid w:val="00670E2A"/>
    <w:rsid w:val="0067284A"/>
    <w:rsid w:val="00682285"/>
    <w:rsid w:val="00691240"/>
    <w:rsid w:val="006A7516"/>
    <w:rsid w:val="006B3D21"/>
    <w:rsid w:val="006B7C42"/>
    <w:rsid w:val="006C280E"/>
    <w:rsid w:val="006C6A80"/>
    <w:rsid w:val="006D2046"/>
    <w:rsid w:val="006D7519"/>
    <w:rsid w:val="006E3558"/>
    <w:rsid w:val="006E4294"/>
    <w:rsid w:val="00703BD7"/>
    <w:rsid w:val="00713592"/>
    <w:rsid w:val="00713A4B"/>
    <w:rsid w:val="00713D62"/>
    <w:rsid w:val="007141A7"/>
    <w:rsid w:val="00715D71"/>
    <w:rsid w:val="0072004B"/>
    <w:rsid w:val="00730C46"/>
    <w:rsid w:val="0074301F"/>
    <w:rsid w:val="00745963"/>
    <w:rsid w:val="00760E72"/>
    <w:rsid w:val="00762AFB"/>
    <w:rsid w:val="00767CEA"/>
    <w:rsid w:val="007716EE"/>
    <w:rsid w:val="00773419"/>
    <w:rsid w:val="007824B7"/>
    <w:rsid w:val="007A69E7"/>
    <w:rsid w:val="007B278D"/>
    <w:rsid w:val="007C60F3"/>
    <w:rsid w:val="007C78E2"/>
    <w:rsid w:val="007D2609"/>
    <w:rsid w:val="007E4098"/>
    <w:rsid w:val="007F3AC2"/>
    <w:rsid w:val="00811791"/>
    <w:rsid w:val="00824A9D"/>
    <w:rsid w:val="008250DB"/>
    <w:rsid w:val="00832011"/>
    <w:rsid w:val="008410CC"/>
    <w:rsid w:val="00841B26"/>
    <w:rsid w:val="00847D64"/>
    <w:rsid w:val="0085483B"/>
    <w:rsid w:val="00854B74"/>
    <w:rsid w:val="00867D32"/>
    <w:rsid w:val="0087269D"/>
    <w:rsid w:val="008751A5"/>
    <w:rsid w:val="008763FA"/>
    <w:rsid w:val="008867B2"/>
    <w:rsid w:val="00890BCC"/>
    <w:rsid w:val="00891157"/>
    <w:rsid w:val="008944E9"/>
    <w:rsid w:val="008A0662"/>
    <w:rsid w:val="008A24AA"/>
    <w:rsid w:val="008A677B"/>
    <w:rsid w:val="008B18FD"/>
    <w:rsid w:val="008B20F1"/>
    <w:rsid w:val="008C0AD7"/>
    <w:rsid w:val="008D0E94"/>
    <w:rsid w:val="008D3E5B"/>
    <w:rsid w:val="008D7999"/>
    <w:rsid w:val="00904434"/>
    <w:rsid w:val="0091003C"/>
    <w:rsid w:val="00917B02"/>
    <w:rsid w:val="00926582"/>
    <w:rsid w:val="00940394"/>
    <w:rsid w:val="009476A4"/>
    <w:rsid w:val="00953AFD"/>
    <w:rsid w:val="00954030"/>
    <w:rsid w:val="009542FF"/>
    <w:rsid w:val="00960599"/>
    <w:rsid w:val="00964A1B"/>
    <w:rsid w:val="00964C58"/>
    <w:rsid w:val="0098476D"/>
    <w:rsid w:val="0099094E"/>
    <w:rsid w:val="009A74BE"/>
    <w:rsid w:val="009B0DB0"/>
    <w:rsid w:val="009D0958"/>
    <w:rsid w:val="009D2694"/>
    <w:rsid w:val="009D6A9A"/>
    <w:rsid w:val="009E6EA9"/>
    <w:rsid w:val="009F6E7E"/>
    <w:rsid w:val="00A037CC"/>
    <w:rsid w:val="00A03AC1"/>
    <w:rsid w:val="00A12D44"/>
    <w:rsid w:val="00A16C83"/>
    <w:rsid w:val="00A20E39"/>
    <w:rsid w:val="00A267F2"/>
    <w:rsid w:val="00A53C75"/>
    <w:rsid w:val="00A6130A"/>
    <w:rsid w:val="00A72894"/>
    <w:rsid w:val="00A75B93"/>
    <w:rsid w:val="00A93FF5"/>
    <w:rsid w:val="00AA18C6"/>
    <w:rsid w:val="00AA6B09"/>
    <w:rsid w:val="00AC38C7"/>
    <w:rsid w:val="00AC52A0"/>
    <w:rsid w:val="00AC6CFD"/>
    <w:rsid w:val="00AD4ED6"/>
    <w:rsid w:val="00AE132C"/>
    <w:rsid w:val="00AE484E"/>
    <w:rsid w:val="00AE7811"/>
    <w:rsid w:val="00AF2523"/>
    <w:rsid w:val="00B0020D"/>
    <w:rsid w:val="00B05138"/>
    <w:rsid w:val="00B14024"/>
    <w:rsid w:val="00B243EE"/>
    <w:rsid w:val="00B32270"/>
    <w:rsid w:val="00B32427"/>
    <w:rsid w:val="00B33935"/>
    <w:rsid w:val="00B35D94"/>
    <w:rsid w:val="00B41509"/>
    <w:rsid w:val="00B522DC"/>
    <w:rsid w:val="00B55F2E"/>
    <w:rsid w:val="00B66807"/>
    <w:rsid w:val="00B7532A"/>
    <w:rsid w:val="00B82E58"/>
    <w:rsid w:val="00B90364"/>
    <w:rsid w:val="00B93B5E"/>
    <w:rsid w:val="00B96631"/>
    <w:rsid w:val="00B97E16"/>
    <w:rsid w:val="00BA637D"/>
    <w:rsid w:val="00BA6C42"/>
    <w:rsid w:val="00BB24C6"/>
    <w:rsid w:val="00BC6009"/>
    <w:rsid w:val="00BD22C5"/>
    <w:rsid w:val="00BE2C1B"/>
    <w:rsid w:val="00C03650"/>
    <w:rsid w:val="00C07C53"/>
    <w:rsid w:val="00C1155E"/>
    <w:rsid w:val="00C2234B"/>
    <w:rsid w:val="00C41C1E"/>
    <w:rsid w:val="00C51718"/>
    <w:rsid w:val="00C53F14"/>
    <w:rsid w:val="00C62BD8"/>
    <w:rsid w:val="00C640FE"/>
    <w:rsid w:val="00C74FE1"/>
    <w:rsid w:val="00C8770D"/>
    <w:rsid w:val="00C90D93"/>
    <w:rsid w:val="00C94270"/>
    <w:rsid w:val="00CA35B8"/>
    <w:rsid w:val="00CA4338"/>
    <w:rsid w:val="00CB5160"/>
    <w:rsid w:val="00CB5161"/>
    <w:rsid w:val="00CC332B"/>
    <w:rsid w:val="00CC5FB4"/>
    <w:rsid w:val="00CC69B1"/>
    <w:rsid w:val="00CD3E2A"/>
    <w:rsid w:val="00CD6E26"/>
    <w:rsid w:val="00CE0C7A"/>
    <w:rsid w:val="00CE2A5B"/>
    <w:rsid w:val="00CE2AD4"/>
    <w:rsid w:val="00CE2D7D"/>
    <w:rsid w:val="00CF40B6"/>
    <w:rsid w:val="00D069B0"/>
    <w:rsid w:val="00D126DF"/>
    <w:rsid w:val="00D135F1"/>
    <w:rsid w:val="00D27F67"/>
    <w:rsid w:val="00D318D4"/>
    <w:rsid w:val="00D35257"/>
    <w:rsid w:val="00D77919"/>
    <w:rsid w:val="00D84FE3"/>
    <w:rsid w:val="00D916B8"/>
    <w:rsid w:val="00DA2EBD"/>
    <w:rsid w:val="00DB2016"/>
    <w:rsid w:val="00DC122C"/>
    <w:rsid w:val="00DC1BA8"/>
    <w:rsid w:val="00DD3D4F"/>
    <w:rsid w:val="00DD7113"/>
    <w:rsid w:val="00DF0DB7"/>
    <w:rsid w:val="00E035DD"/>
    <w:rsid w:val="00E2535F"/>
    <w:rsid w:val="00E314AF"/>
    <w:rsid w:val="00E31FF4"/>
    <w:rsid w:val="00E37B18"/>
    <w:rsid w:val="00E47C2C"/>
    <w:rsid w:val="00E52D66"/>
    <w:rsid w:val="00E57D17"/>
    <w:rsid w:val="00E622D5"/>
    <w:rsid w:val="00E6260A"/>
    <w:rsid w:val="00E72285"/>
    <w:rsid w:val="00E73118"/>
    <w:rsid w:val="00E76AA2"/>
    <w:rsid w:val="00E85E7B"/>
    <w:rsid w:val="00E96649"/>
    <w:rsid w:val="00EA430F"/>
    <w:rsid w:val="00EA5CF7"/>
    <w:rsid w:val="00EB08C3"/>
    <w:rsid w:val="00EE4559"/>
    <w:rsid w:val="00EF0D82"/>
    <w:rsid w:val="00EF2E89"/>
    <w:rsid w:val="00F070B0"/>
    <w:rsid w:val="00F1560C"/>
    <w:rsid w:val="00F1728D"/>
    <w:rsid w:val="00F24F84"/>
    <w:rsid w:val="00F30BCD"/>
    <w:rsid w:val="00F32E37"/>
    <w:rsid w:val="00F350A5"/>
    <w:rsid w:val="00F37AC9"/>
    <w:rsid w:val="00F44B00"/>
    <w:rsid w:val="00F5603A"/>
    <w:rsid w:val="00F65A54"/>
    <w:rsid w:val="00F7411B"/>
    <w:rsid w:val="00F91FD7"/>
    <w:rsid w:val="00FA1F15"/>
    <w:rsid w:val="00FB2171"/>
    <w:rsid w:val="00FB6916"/>
    <w:rsid w:val="00FC036D"/>
    <w:rsid w:val="00FC283F"/>
    <w:rsid w:val="00FC703C"/>
    <w:rsid w:val="00FD66FF"/>
    <w:rsid w:val="00FE22CD"/>
    <w:rsid w:val="00FF0B3A"/>
    <w:rsid w:val="00FF5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9D4BA2"/>
  <w15:chartTrackingRefBased/>
  <w15:docId w15:val="{2BAFBDB8-0D80-4B40-9C5C-E6FC56D1D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0C0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0C06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C06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uiPriority w:val="1"/>
    <w:qFormat/>
    <w:rsid w:val="009D0958"/>
    <w:pPr>
      <w:spacing w:after="0" w:line="240" w:lineRule="auto"/>
    </w:pPr>
  </w:style>
  <w:style w:type="paragraph" w:customStyle="1" w:styleId="SPtext">
    <w:name w:val="SP_text"/>
    <w:basedOn w:val="Bezriadkovania"/>
    <w:qFormat/>
    <w:rsid w:val="009D0958"/>
    <w:pPr>
      <w:spacing w:before="120" w:after="120" w:line="288" w:lineRule="auto"/>
      <w:ind w:firstLine="709"/>
    </w:pPr>
    <w:rPr>
      <w:rFonts w:ascii="Arial" w:hAnsi="Arial"/>
    </w:rPr>
  </w:style>
  <w:style w:type="paragraph" w:customStyle="1" w:styleId="SPpredmet">
    <w:name w:val="SP_predmet"/>
    <w:basedOn w:val="SPtext"/>
    <w:qFormat/>
    <w:rsid w:val="009D0958"/>
    <w:pPr>
      <w:spacing w:before="1800" w:after="0"/>
      <w:ind w:firstLine="0"/>
      <w:jc w:val="center"/>
    </w:pPr>
    <w:rPr>
      <w:sz w:val="36"/>
    </w:rPr>
  </w:style>
  <w:style w:type="paragraph" w:customStyle="1" w:styleId="SPTEMA">
    <w:name w:val="SP_TEMA"/>
    <w:basedOn w:val="SPpredmet"/>
    <w:qFormat/>
    <w:rsid w:val="00B55F2E"/>
    <w:pPr>
      <w:spacing w:before="120" w:after="4800"/>
    </w:pPr>
    <w:rPr>
      <w:b/>
      <w:caps/>
    </w:rPr>
  </w:style>
  <w:style w:type="paragraph" w:customStyle="1" w:styleId="SPtitulnepolia">
    <w:name w:val="SP_titulne_polia"/>
    <w:basedOn w:val="SPtext"/>
    <w:qFormat/>
    <w:rsid w:val="00B55F2E"/>
    <w:pPr>
      <w:ind w:left="1985" w:right="8789" w:firstLine="0"/>
    </w:pPr>
  </w:style>
  <w:style w:type="paragraph" w:customStyle="1" w:styleId="SPnadpis">
    <w:name w:val="SP_nadpis"/>
    <w:basedOn w:val="SPtext"/>
    <w:qFormat/>
    <w:rsid w:val="0015007C"/>
    <w:pPr>
      <w:ind w:firstLine="0"/>
    </w:pPr>
    <w:rPr>
      <w:b/>
      <w:color w:val="002D72"/>
      <w:sz w:val="28"/>
    </w:rPr>
  </w:style>
  <w:style w:type="paragraph" w:customStyle="1" w:styleId="SPpopisobrazku">
    <w:name w:val="SP_popis_obrazku"/>
    <w:basedOn w:val="SPtext"/>
    <w:qFormat/>
    <w:rsid w:val="00B55F2E"/>
    <w:pPr>
      <w:jc w:val="center"/>
    </w:pPr>
    <w:rPr>
      <w:i/>
      <w:color w:val="002D72"/>
    </w:rPr>
  </w:style>
  <w:style w:type="paragraph" w:styleId="Hlavika">
    <w:name w:val="header"/>
    <w:basedOn w:val="Normlny"/>
    <w:link w:val="HlavikaChar"/>
    <w:uiPriority w:val="99"/>
    <w:unhideWhenUsed/>
    <w:rsid w:val="007200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2004B"/>
  </w:style>
  <w:style w:type="paragraph" w:styleId="Pta">
    <w:name w:val="footer"/>
    <w:basedOn w:val="Normlny"/>
    <w:link w:val="PtaChar"/>
    <w:uiPriority w:val="99"/>
    <w:unhideWhenUsed/>
    <w:rsid w:val="007200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2004B"/>
  </w:style>
  <w:style w:type="paragraph" w:customStyle="1" w:styleId="1SPnadpis1">
    <w:name w:val="1.SP_nadpis1"/>
    <w:basedOn w:val="SPnadpis"/>
    <w:qFormat/>
    <w:rsid w:val="0015007C"/>
  </w:style>
  <w:style w:type="character" w:styleId="Hypertextovprepojenie">
    <w:name w:val="Hyperlink"/>
    <w:basedOn w:val="Predvolenpsmoodseku"/>
    <w:uiPriority w:val="99"/>
    <w:unhideWhenUsed/>
    <w:rsid w:val="00AD4ED6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AD4ED6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531A9A"/>
    <w:rPr>
      <w:color w:val="954F72" w:themeColor="followedHyperlink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0C0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0C06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0C06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bsah1">
    <w:name w:val="toc 1"/>
    <w:basedOn w:val="Normlny"/>
    <w:next w:val="Normlny"/>
    <w:autoRedefine/>
    <w:uiPriority w:val="39"/>
    <w:unhideWhenUsed/>
    <w:rsid w:val="000C06E5"/>
    <w:pPr>
      <w:spacing w:after="100"/>
    </w:pPr>
  </w:style>
  <w:style w:type="table" w:styleId="Mriekatabuky">
    <w:name w:val="Table Grid"/>
    <w:basedOn w:val="Normlnatabuka"/>
    <w:uiPriority w:val="39"/>
    <w:rsid w:val="003B78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AE78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030458"/>
    <w:pPr>
      <w:spacing w:after="0"/>
    </w:pPr>
  </w:style>
  <w:style w:type="table" w:styleId="Tabukasmriekou4zvraznenie4">
    <w:name w:val="Grid Table 4 Accent 4"/>
    <w:basedOn w:val="Normlnatabuka"/>
    <w:uiPriority w:val="49"/>
    <w:rsid w:val="00E57D17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virtualbox.org/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kubuntu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prich\OneDrive%20-%20&#381;ilinsk&#225;%20univerzita%20v%20&#381;iline\sablona_new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DAE29-9C44-45FD-AF97-6611C2DEF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sablona_new.dotx</Template>
  <TotalTime>449</TotalTime>
  <Pages>15</Pages>
  <Words>1830</Words>
  <Characters>10431</Characters>
  <Application>Microsoft Office Word</Application>
  <DocSecurity>0</DocSecurity>
  <Lines>86</Lines>
  <Paragraphs>24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Fakulta riadenia a informatiky, UniZA</Company>
  <LinksUpToDate>false</LinksUpToDate>
  <CharactersWithSpaces>12237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Cyprich</dc:creator>
  <cp:keywords/>
  <dc:description/>
  <cp:lastModifiedBy>STUD - Peter Cyprich</cp:lastModifiedBy>
  <cp:revision>334</cp:revision>
  <cp:lastPrinted>2024-05-08T13:01:00Z</cp:lastPrinted>
  <dcterms:created xsi:type="dcterms:W3CDTF">2024-05-07T18:47:00Z</dcterms:created>
  <dcterms:modified xsi:type="dcterms:W3CDTF">2024-05-08T13:01:00Z</dcterms:modified>
</cp:coreProperties>
</file>